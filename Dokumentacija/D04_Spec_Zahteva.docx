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2EFE5" w14:textId="3BDB84F8" w:rsidR="003372D3" w:rsidRPr="003372D3" w:rsidRDefault="00241485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TasKing</w:t>
      </w:r>
    </w:p>
    <w:p w14:paraId="76F51E42" w14:textId="77777777" w:rsidR="00FC72D1" w:rsidRPr="006F61C6" w:rsidRDefault="00FC72D1" w:rsidP="00FC72D1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WEB aplikacija za organizaciju u timu</w:t>
      </w:r>
    </w:p>
    <w:p w14:paraId="3F793A15" w14:textId="77777777" w:rsidR="00206E1F" w:rsidRPr="003372D3" w:rsidRDefault="00206E1F" w:rsidP="003372D3">
      <w:pPr>
        <w:pStyle w:val="Title"/>
        <w:jc w:val="right"/>
        <w:rPr>
          <w:lang w:val="sr-Latn-CS"/>
        </w:rPr>
      </w:pPr>
      <w:r w:rsidRPr="003372D3">
        <w:rPr>
          <w:lang w:val="sr-Latn-CS"/>
        </w:rPr>
        <w:t xml:space="preserve"> </w:t>
      </w:r>
    </w:p>
    <w:p w14:paraId="28B60628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A16EDCB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0CAD669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73460453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6020D0F2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14E6807C" w14:textId="77777777">
        <w:tc>
          <w:tcPr>
            <w:tcW w:w="2304" w:type="dxa"/>
          </w:tcPr>
          <w:p w14:paraId="65FCCA39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2DE6E5A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0E04A4DD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6335756B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E22C0E" w14:paraId="7CF84891" w14:textId="77777777">
        <w:tc>
          <w:tcPr>
            <w:tcW w:w="2304" w:type="dxa"/>
          </w:tcPr>
          <w:p w14:paraId="69DBDD20" w14:textId="05825749" w:rsidR="003372D3" w:rsidRPr="003372D3" w:rsidRDefault="00241485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14.04.2022</w:t>
            </w:r>
          </w:p>
        </w:tc>
        <w:tc>
          <w:tcPr>
            <w:tcW w:w="1152" w:type="dxa"/>
          </w:tcPr>
          <w:p w14:paraId="32BF0ACA" w14:textId="2E5CF29C" w:rsidR="003372D3" w:rsidRPr="003372D3" w:rsidRDefault="00241485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660DAC04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58CFDFB" w14:textId="1A3DE9E7" w:rsidR="003372D3" w:rsidRPr="003372D3" w:rsidRDefault="00241485" w:rsidP="00241485">
            <w:pPr>
              <w:pStyle w:val="Tabletext"/>
              <w:tabs>
                <w:tab w:val="center" w:pos="1044"/>
              </w:tabs>
              <w:rPr>
                <w:lang w:val="sr-Latn-CS"/>
              </w:rPr>
            </w:pPr>
            <w:r>
              <w:rPr>
                <w:lang w:val="sr-Latn-CS"/>
              </w:rPr>
              <w:tab/>
              <w:t>Nikola Jovanović, Pavle Živanović, Andrija Ivković, Jovana Stojković</w:t>
            </w:r>
          </w:p>
        </w:tc>
      </w:tr>
      <w:tr w:rsidR="003372D3" w:rsidRPr="00E22C0E" w14:paraId="3E29C50C" w14:textId="77777777">
        <w:tc>
          <w:tcPr>
            <w:tcW w:w="2304" w:type="dxa"/>
          </w:tcPr>
          <w:p w14:paraId="5C04E054" w14:textId="08B3C70C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21EE7E2" w14:textId="5FC28854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36B29C1F" w14:textId="44F4E7B7" w:rsidR="003372D3" w:rsidRPr="00397DD2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7D1C34FD" w14:textId="3F1566E9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E22C0E" w14:paraId="670F20E9" w14:textId="77777777">
        <w:tc>
          <w:tcPr>
            <w:tcW w:w="2304" w:type="dxa"/>
          </w:tcPr>
          <w:p w14:paraId="63793001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B337D9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166D56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21161422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E22C0E" w14:paraId="6718E2F0" w14:textId="77777777">
        <w:tc>
          <w:tcPr>
            <w:tcW w:w="2304" w:type="dxa"/>
          </w:tcPr>
          <w:p w14:paraId="4A6E6C3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939CD67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98998F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7EBE56E7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40C6F751" w14:textId="77777777" w:rsidR="00206E1F" w:rsidRPr="003372D3" w:rsidRDefault="00206E1F">
      <w:pPr>
        <w:rPr>
          <w:lang w:val="sr-Latn-CS"/>
        </w:rPr>
      </w:pPr>
    </w:p>
    <w:p w14:paraId="2C0AA802" w14:textId="77777777" w:rsidR="00206E1F" w:rsidRPr="003E3198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 w:rsidRPr="003E3198">
        <w:rPr>
          <w:lang w:val="sr-Latn-CS"/>
        </w:rPr>
        <w:lastRenderedPageBreak/>
        <w:t>Sadržaj</w:t>
      </w:r>
    </w:p>
    <w:p w14:paraId="2FDC1671" w14:textId="77777777" w:rsidR="00B93B67" w:rsidRPr="003E3198" w:rsidRDefault="00206E1F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b/>
          <w:lang w:val="sr-Latn-CS"/>
        </w:rPr>
        <w:fldChar w:fldCharType="begin"/>
      </w:r>
      <w:r w:rsidRPr="003E3198">
        <w:rPr>
          <w:b/>
          <w:lang w:val="sr-Latn-CS"/>
        </w:rPr>
        <w:instrText xml:space="preserve"> TOC \o "1-3" </w:instrText>
      </w:r>
      <w:r w:rsidRPr="003E3198">
        <w:rPr>
          <w:b/>
          <w:lang w:val="sr-Latn-CS"/>
        </w:rPr>
        <w:fldChar w:fldCharType="separate"/>
      </w:r>
      <w:r w:rsidR="00B93B67" w:rsidRPr="003E3198">
        <w:rPr>
          <w:noProof/>
          <w:lang w:val="sr-Latn-CS"/>
        </w:rPr>
        <w:t>1.</w:t>
      </w:r>
      <w:r w:rsidR="00B93B67" w:rsidRPr="003E3198">
        <w:rPr>
          <w:noProof/>
          <w:sz w:val="24"/>
          <w:szCs w:val="24"/>
          <w:lang w:val="sr-Latn-CS"/>
        </w:rPr>
        <w:tab/>
      </w:r>
      <w:r w:rsidR="00B93B67" w:rsidRPr="003E3198">
        <w:rPr>
          <w:noProof/>
          <w:lang w:val="sr-Latn-CS"/>
        </w:rPr>
        <w:t>Cilj dokumenta</w:t>
      </w:r>
      <w:r w:rsidR="00B93B67" w:rsidRPr="003E3198">
        <w:rPr>
          <w:noProof/>
        </w:rPr>
        <w:tab/>
      </w:r>
      <w:r w:rsidR="00B93B67" w:rsidRPr="003E3198">
        <w:rPr>
          <w:noProof/>
        </w:rPr>
        <w:fldChar w:fldCharType="begin"/>
      </w:r>
      <w:r w:rsidR="00B93B67" w:rsidRPr="003E3198">
        <w:rPr>
          <w:noProof/>
        </w:rPr>
        <w:instrText xml:space="preserve"> PAGEREF _Toc163018886 \h </w:instrText>
      </w:r>
      <w:r w:rsidR="00B93B67" w:rsidRPr="003E3198">
        <w:rPr>
          <w:noProof/>
        </w:rPr>
      </w:r>
      <w:r w:rsidR="00B93B67" w:rsidRPr="003E3198">
        <w:rPr>
          <w:noProof/>
        </w:rPr>
        <w:fldChar w:fldCharType="separate"/>
      </w:r>
      <w:r w:rsidR="00B93B67" w:rsidRPr="003E3198">
        <w:rPr>
          <w:noProof/>
        </w:rPr>
        <w:t>4</w:t>
      </w:r>
      <w:r w:rsidR="00B93B67" w:rsidRPr="003E3198">
        <w:rPr>
          <w:noProof/>
        </w:rPr>
        <w:fldChar w:fldCharType="end"/>
      </w:r>
    </w:p>
    <w:p w14:paraId="2955ABFE" w14:textId="77777777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2.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Opseg dokumenta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_Toc163018887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4</w:t>
      </w:r>
      <w:r w:rsidRPr="003E3198">
        <w:rPr>
          <w:noProof/>
        </w:rPr>
        <w:fldChar w:fldCharType="end"/>
      </w:r>
    </w:p>
    <w:p w14:paraId="56B3F8ED" w14:textId="77777777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3.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Reference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_Toc163018888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4</w:t>
      </w:r>
      <w:r w:rsidRPr="003E3198">
        <w:rPr>
          <w:noProof/>
        </w:rPr>
        <w:fldChar w:fldCharType="end"/>
      </w:r>
    </w:p>
    <w:p w14:paraId="51618B24" w14:textId="77777777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4.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Pregled slučajeva korišćenja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_Toc163018889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4</w:t>
      </w:r>
      <w:r w:rsidRPr="003E3198">
        <w:rPr>
          <w:noProof/>
        </w:rPr>
        <w:fldChar w:fldCharType="end"/>
      </w:r>
    </w:p>
    <w:p w14:paraId="2623C543" w14:textId="10ABC27D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Profili korisnika</w:t>
      </w:r>
      <w:r w:rsidRPr="003E3198">
        <w:rPr>
          <w:noProof/>
        </w:rPr>
        <w:tab/>
      </w:r>
      <w:r w:rsidR="0069530A">
        <w:rPr>
          <w:noProof/>
        </w:rPr>
        <w:t>5</w:t>
      </w:r>
    </w:p>
    <w:p w14:paraId="4553655E" w14:textId="055A66F7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5.1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Korisnik</w:t>
      </w:r>
      <w:r w:rsidRPr="003E3198">
        <w:rPr>
          <w:noProof/>
        </w:rPr>
        <w:tab/>
      </w:r>
      <w:r w:rsidR="0069530A">
        <w:rPr>
          <w:noProof/>
        </w:rPr>
        <w:t>5</w:t>
      </w:r>
    </w:p>
    <w:p w14:paraId="2B64B2AC" w14:textId="5E00B331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5.2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 xml:space="preserve">Član </w:t>
      </w:r>
      <w:r w:rsidR="0069530A">
        <w:rPr>
          <w:noProof/>
          <w:lang w:val="sr-Latn-CS"/>
        </w:rPr>
        <w:t>organizacije</w:t>
      </w:r>
      <w:r w:rsidRPr="003E3198">
        <w:rPr>
          <w:noProof/>
        </w:rPr>
        <w:tab/>
      </w:r>
      <w:r w:rsidR="0069530A">
        <w:rPr>
          <w:noProof/>
        </w:rPr>
        <w:t>5</w:t>
      </w:r>
    </w:p>
    <w:p w14:paraId="51273D0F" w14:textId="4F382CB5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5.3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Vodja tima</w:t>
      </w:r>
      <w:r w:rsidRPr="003E3198">
        <w:rPr>
          <w:noProof/>
        </w:rPr>
        <w:tab/>
      </w:r>
      <w:r w:rsidR="0069530A">
        <w:rPr>
          <w:noProof/>
        </w:rPr>
        <w:t>5</w:t>
      </w:r>
    </w:p>
    <w:p w14:paraId="695E5AB6" w14:textId="66483F3A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5.4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Clan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_Toc163018894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6</w:t>
      </w:r>
      <w:r w:rsidRPr="003E3198">
        <w:rPr>
          <w:noProof/>
        </w:rPr>
        <w:fldChar w:fldCharType="end"/>
      </w:r>
    </w:p>
    <w:p w14:paraId="63CAF864" w14:textId="3BD3B6D2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5.5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Administrator</w:t>
      </w:r>
      <w:r w:rsidR="0069530A">
        <w:rPr>
          <w:noProof/>
          <w:lang w:val="sr-Latn-CS"/>
        </w:rPr>
        <w:t xml:space="preserve"> organizacije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_Toc163018895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6</w:t>
      </w:r>
      <w:r w:rsidRPr="003E3198">
        <w:rPr>
          <w:noProof/>
        </w:rPr>
        <w:fldChar w:fldCharType="end"/>
      </w:r>
    </w:p>
    <w:p w14:paraId="7CA81354" w14:textId="77777777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Opis slučajeva korišćenja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_Toc163018896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6</w:t>
      </w:r>
      <w:r w:rsidRPr="003E3198">
        <w:rPr>
          <w:noProof/>
        </w:rPr>
        <w:fldChar w:fldCharType="end"/>
      </w:r>
    </w:p>
    <w:p w14:paraId="56FA7925" w14:textId="7FC507FB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 xml:space="preserve">Logovanje 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_Toc163018897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6</w:t>
      </w:r>
      <w:r w:rsidRPr="003E3198">
        <w:rPr>
          <w:noProof/>
        </w:rPr>
        <w:fldChar w:fldCharType="end"/>
      </w:r>
    </w:p>
    <w:p w14:paraId="6206758D" w14:textId="7A5A3577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6.2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Prikljucivanje timu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_Toc163018898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7</w:t>
      </w:r>
      <w:r w:rsidRPr="003E3198">
        <w:rPr>
          <w:noProof/>
        </w:rPr>
        <w:fldChar w:fldCharType="end"/>
      </w:r>
    </w:p>
    <w:p w14:paraId="2CD89EC1" w14:textId="62605D19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6.3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Prikljucivanje organizaciji</w:t>
      </w:r>
      <w:r w:rsidRPr="003E3198">
        <w:rPr>
          <w:noProof/>
        </w:rPr>
        <w:tab/>
      </w:r>
      <w:r w:rsidR="0069530A">
        <w:rPr>
          <w:noProof/>
        </w:rPr>
        <w:t>8</w:t>
      </w:r>
    </w:p>
    <w:p w14:paraId="0D4F279C" w14:textId="754B53DC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6.4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Kreiranje organizacije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_Toc163018900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8</w:t>
      </w:r>
      <w:r w:rsidRPr="003E3198">
        <w:rPr>
          <w:noProof/>
        </w:rPr>
        <w:fldChar w:fldCharType="end"/>
      </w:r>
    </w:p>
    <w:p w14:paraId="30AF48D1" w14:textId="7F72E8F7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6.5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Prikaz organizacija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_Toc163018901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8</w:t>
      </w:r>
      <w:r w:rsidRPr="003E3198">
        <w:rPr>
          <w:noProof/>
        </w:rPr>
        <w:fldChar w:fldCharType="end"/>
      </w:r>
    </w:p>
    <w:p w14:paraId="4F8935CB" w14:textId="6C7C89E2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6.6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Kreiranje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_Toc163018902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9</w:t>
      </w:r>
      <w:r w:rsidRPr="003E3198">
        <w:rPr>
          <w:noProof/>
        </w:rPr>
        <w:fldChar w:fldCharType="end"/>
      </w:r>
    </w:p>
    <w:p w14:paraId="5DE18B9B" w14:textId="1755A451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6.7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Prikaz timova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_Toc163018903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9</w:t>
      </w:r>
      <w:r w:rsidRPr="003E3198">
        <w:rPr>
          <w:noProof/>
        </w:rPr>
        <w:fldChar w:fldCharType="end"/>
      </w:r>
    </w:p>
    <w:p w14:paraId="30B59180" w14:textId="4D8F9C98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6.8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 xml:space="preserve">Pregled </w:t>
      </w:r>
      <w:r w:rsidR="0069530A">
        <w:rPr>
          <w:noProof/>
          <w:lang w:val="sr-Latn-CS"/>
        </w:rPr>
        <w:t>taskova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_Toc163018904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10</w:t>
      </w:r>
      <w:r w:rsidRPr="003E3198">
        <w:rPr>
          <w:noProof/>
        </w:rPr>
        <w:fldChar w:fldCharType="end"/>
      </w:r>
    </w:p>
    <w:p w14:paraId="409BAD52" w14:textId="22058345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6.9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Slanje zahteva za taskove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_Toc163018905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10</w:t>
      </w:r>
      <w:r w:rsidRPr="003E3198">
        <w:rPr>
          <w:noProof/>
        </w:rPr>
        <w:fldChar w:fldCharType="end"/>
      </w:r>
    </w:p>
    <w:p w14:paraId="2F550A1E" w14:textId="63EE252F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</w:t>
      </w:r>
      <w:r w:rsidR="0069530A">
        <w:rPr>
          <w:noProof/>
          <w:lang w:val="sr-Latn-CS"/>
        </w:rPr>
        <w:t>0     Dodavanje clanova organizacije</w:t>
      </w:r>
      <w:r w:rsidRPr="003E3198">
        <w:rPr>
          <w:noProof/>
          <w:lang w:val="sr-Latn-CS"/>
        </w:rPr>
        <w:tab/>
      </w:r>
      <w:r w:rsidRPr="003E3198">
        <w:rPr>
          <w:noProof/>
        </w:rPr>
        <w:fldChar w:fldCharType="begin"/>
      </w:r>
      <w:r w:rsidRPr="003E3198">
        <w:rPr>
          <w:noProof/>
          <w:lang w:val="sr-Latn-CS"/>
        </w:rPr>
        <w:instrText xml:space="preserve"> </w:instrText>
      </w:r>
      <w:r w:rsidRPr="003E3198">
        <w:rPr>
          <w:noProof/>
        </w:rPr>
        <w:instrText>PAGEREF</w:instrText>
      </w:r>
      <w:r w:rsidRPr="003E3198">
        <w:rPr>
          <w:noProof/>
          <w:lang w:val="sr-Latn-CS"/>
        </w:rPr>
        <w:instrText xml:space="preserve"> _</w:instrText>
      </w:r>
      <w:r w:rsidRPr="003E3198">
        <w:rPr>
          <w:noProof/>
        </w:rPr>
        <w:instrText>Toc</w:instrText>
      </w:r>
      <w:r w:rsidRPr="003E3198">
        <w:rPr>
          <w:noProof/>
          <w:lang w:val="sr-Latn-CS"/>
        </w:rPr>
        <w:instrText>163018906 \</w:instrText>
      </w:r>
      <w:r w:rsidRPr="003E3198">
        <w:rPr>
          <w:noProof/>
        </w:rPr>
        <w:instrText>h</w:instrText>
      </w:r>
      <w:r w:rsidRPr="003E3198">
        <w:rPr>
          <w:noProof/>
          <w:lang w:val="sr-Latn-CS"/>
        </w:rPr>
        <w:instrText xml:space="preserve">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  <w:lang w:val="sr-Latn-CS"/>
        </w:rPr>
        <w:t>1</w:t>
      </w:r>
      <w:r w:rsidR="0069530A">
        <w:rPr>
          <w:noProof/>
          <w:lang w:val="sr-Latn-CS"/>
        </w:rPr>
        <w:t>0</w:t>
      </w:r>
      <w:r w:rsidRPr="003E3198">
        <w:rPr>
          <w:noProof/>
        </w:rPr>
        <w:fldChar w:fldCharType="end"/>
      </w:r>
    </w:p>
    <w:p w14:paraId="6C71E6E1" w14:textId="09E98EAA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6.11</w:t>
      </w:r>
      <w:r w:rsidR="0069530A">
        <w:rPr>
          <w:noProof/>
          <w:sz w:val="24"/>
          <w:szCs w:val="24"/>
          <w:lang w:val="sr-Latn-CS"/>
        </w:rPr>
        <w:t xml:space="preserve">    </w:t>
      </w:r>
      <w:r w:rsidR="0069530A">
        <w:rPr>
          <w:noProof/>
          <w:lang w:val="sr-Latn-CS"/>
        </w:rPr>
        <w:t>Uklanjanje clanova organizacije</w:t>
      </w:r>
      <w:r w:rsidRPr="003E3198">
        <w:rPr>
          <w:noProof/>
          <w:lang w:val="sr-Latn-CS"/>
        </w:rPr>
        <w:tab/>
      </w:r>
      <w:r w:rsidR="0069530A">
        <w:rPr>
          <w:noProof/>
        </w:rPr>
        <w:t>11</w:t>
      </w:r>
    </w:p>
    <w:p w14:paraId="68B3389A" w14:textId="6856C1F2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6.12</w:t>
      </w:r>
      <w:r w:rsidR="0069530A">
        <w:rPr>
          <w:noProof/>
          <w:sz w:val="24"/>
          <w:szCs w:val="24"/>
          <w:lang w:val="sr-Latn-CS"/>
        </w:rPr>
        <w:t xml:space="preserve">    </w:t>
      </w:r>
      <w:r w:rsidR="0069530A" w:rsidRPr="0069530A">
        <w:rPr>
          <w:noProof/>
          <w:lang w:val="sr-Latn-CS"/>
        </w:rPr>
        <w:t>Dodavanje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_Toc163018908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69530A">
        <w:rPr>
          <w:noProof/>
        </w:rPr>
        <w:t>1</w:t>
      </w:r>
      <w:r w:rsidRPr="003E3198">
        <w:rPr>
          <w:noProof/>
        </w:rPr>
        <w:fldChar w:fldCharType="end"/>
      </w:r>
    </w:p>
    <w:p w14:paraId="3E8F5751" w14:textId="073F87A4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6.13</w:t>
      </w:r>
      <w:r w:rsidR="0069530A">
        <w:rPr>
          <w:noProof/>
          <w:sz w:val="24"/>
          <w:szCs w:val="24"/>
          <w:lang w:val="sr-Latn-CS"/>
        </w:rPr>
        <w:t xml:space="preserve">    </w:t>
      </w:r>
      <w:r w:rsidR="0069530A">
        <w:rPr>
          <w:noProof/>
          <w:lang w:val="sr-Latn-CS"/>
        </w:rPr>
        <w:t>Uklanjanje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_Toc163018909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2</w:t>
      </w:r>
      <w:r w:rsidRPr="003E3198">
        <w:rPr>
          <w:noProof/>
        </w:rPr>
        <w:fldChar w:fldCharType="end"/>
      </w:r>
    </w:p>
    <w:p w14:paraId="1C15A36E" w14:textId="142693A6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6.14</w:t>
      </w:r>
      <w:r w:rsidRPr="003E3198">
        <w:rPr>
          <w:noProof/>
          <w:sz w:val="24"/>
          <w:szCs w:val="24"/>
          <w:lang w:val="sr-Latn-CS"/>
        </w:rPr>
        <w:tab/>
      </w:r>
      <w:r w:rsidR="0036696B">
        <w:rPr>
          <w:noProof/>
          <w:lang w:val="sr-Latn-CS"/>
        </w:rPr>
        <w:t>Dodavanje clanova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_Toc163018910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2</w:t>
      </w:r>
      <w:r w:rsidRPr="003E3198">
        <w:rPr>
          <w:noProof/>
        </w:rPr>
        <w:fldChar w:fldCharType="end"/>
      </w:r>
    </w:p>
    <w:p w14:paraId="052B871C" w14:textId="018EAEA7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6.15</w:t>
      </w:r>
      <w:r w:rsidRPr="003E3198">
        <w:rPr>
          <w:noProof/>
          <w:sz w:val="24"/>
          <w:szCs w:val="24"/>
          <w:lang w:val="sr-Latn-CS"/>
        </w:rPr>
        <w:tab/>
      </w:r>
      <w:r w:rsidR="0069530A">
        <w:rPr>
          <w:noProof/>
          <w:lang w:val="sr-Latn-CS"/>
        </w:rPr>
        <w:t>Uklanjanje clanova tima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_Toc163018911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69530A">
        <w:rPr>
          <w:noProof/>
        </w:rPr>
        <w:t>3</w:t>
      </w:r>
      <w:r w:rsidRPr="003E3198">
        <w:rPr>
          <w:noProof/>
        </w:rPr>
        <w:fldChar w:fldCharType="end"/>
      </w:r>
    </w:p>
    <w:p w14:paraId="71EAEFF8" w14:textId="1B3F6F30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6.16</w:t>
      </w:r>
      <w:r w:rsidRPr="003E3198">
        <w:rPr>
          <w:noProof/>
          <w:sz w:val="24"/>
          <w:szCs w:val="24"/>
          <w:lang w:val="sr-Latn-CS"/>
        </w:rPr>
        <w:tab/>
      </w:r>
      <w:r w:rsidR="0036696B">
        <w:rPr>
          <w:noProof/>
          <w:lang w:val="sr-Latn-CS"/>
        </w:rPr>
        <w:t>Ocenjivanje rada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_Toc163018912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3</w:t>
      </w:r>
      <w:r w:rsidRPr="003E3198">
        <w:rPr>
          <w:noProof/>
        </w:rPr>
        <w:fldChar w:fldCharType="end"/>
      </w:r>
    </w:p>
    <w:p w14:paraId="5D050324" w14:textId="3F3D999F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6.17</w:t>
      </w:r>
      <w:r w:rsidRPr="003E3198">
        <w:rPr>
          <w:noProof/>
          <w:sz w:val="24"/>
          <w:szCs w:val="24"/>
          <w:lang w:val="sr-Latn-CS"/>
        </w:rPr>
        <w:tab/>
      </w:r>
      <w:r w:rsidR="0036696B">
        <w:rPr>
          <w:noProof/>
          <w:lang w:val="sr-Latn-CS"/>
        </w:rPr>
        <w:t>Pregled profila clanova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_Toc163018913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5</w:t>
      </w:r>
      <w:r w:rsidRPr="003E3198">
        <w:rPr>
          <w:noProof/>
        </w:rPr>
        <w:fldChar w:fldCharType="end"/>
      </w:r>
    </w:p>
    <w:p w14:paraId="24565445" w14:textId="3B16684C" w:rsidR="00B93B67" w:rsidRPr="003E3198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6.18</w:t>
      </w:r>
      <w:r w:rsidRPr="003E3198">
        <w:rPr>
          <w:noProof/>
          <w:sz w:val="24"/>
          <w:szCs w:val="24"/>
          <w:lang w:val="sr-Latn-CS"/>
        </w:rPr>
        <w:tab/>
      </w:r>
      <w:r w:rsidR="0036696B">
        <w:rPr>
          <w:noProof/>
          <w:lang w:val="sr-Latn-CS"/>
        </w:rPr>
        <w:t>Prihvatanje zahteva za taskove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_Toc163018914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5</w:t>
      </w:r>
      <w:r w:rsidRPr="003E3198">
        <w:rPr>
          <w:noProof/>
        </w:rPr>
        <w:fldChar w:fldCharType="end"/>
      </w:r>
    </w:p>
    <w:p w14:paraId="1EEBACE4" w14:textId="2FE4A4F3" w:rsidR="00B93B67" w:rsidRDefault="00B93B67">
      <w:pPr>
        <w:pStyle w:val="TOC2"/>
        <w:tabs>
          <w:tab w:val="left" w:pos="1200"/>
        </w:tabs>
        <w:rPr>
          <w:noProof/>
        </w:rPr>
      </w:pPr>
      <w:r w:rsidRPr="003E3198">
        <w:rPr>
          <w:noProof/>
          <w:lang w:val="sr-Latn-CS"/>
        </w:rPr>
        <w:t>6.19</w:t>
      </w:r>
      <w:r w:rsidRPr="003E3198">
        <w:rPr>
          <w:noProof/>
          <w:sz w:val="24"/>
          <w:szCs w:val="24"/>
          <w:lang w:val="sr-Latn-CS"/>
        </w:rPr>
        <w:tab/>
      </w:r>
      <w:r w:rsidR="0036696B">
        <w:rPr>
          <w:noProof/>
          <w:lang w:val="sr-Latn-CS"/>
        </w:rPr>
        <w:t>Postavljanje taskova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_Toc163018915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5</w:t>
      </w:r>
      <w:r w:rsidRPr="003E3198">
        <w:rPr>
          <w:noProof/>
        </w:rPr>
        <w:fldChar w:fldCharType="end"/>
      </w:r>
    </w:p>
    <w:p w14:paraId="7198C349" w14:textId="58E5EC68" w:rsidR="0036696B" w:rsidRDefault="0036696B" w:rsidP="0036696B">
      <w:pPr>
        <w:ind w:left="450"/>
      </w:pPr>
      <w:r>
        <w:t xml:space="preserve">6.20       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ucinka</w:t>
      </w:r>
      <w:proofErr w:type="spellEnd"/>
      <w:r>
        <w:t xml:space="preserve">                                                                                                                                       16</w:t>
      </w:r>
    </w:p>
    <w:p w14:paraId="545CB752" w14:textId="7CFE8F03" w:rsidR="0036696B" w:rsidRDefault="0036696B" w:rsidP="0036696B">
      <w:pPr>
        <w:ind w:left="450"/>
      </w:pPr>
      <w:r>
        <w:t>6.2</w:t>
      </w:r>
      <w:r>
        <w:t>1</w:t>
      </w:r>
      <w:r>
        <w:t xml:space="preserve">       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                                                                                                                                     </w:t>
      </w:r>
      <w:r>
        <w:t xml:space="preserve">   1</w:t>
      </w:r>
      <w:r>
        <w:t>6</w:t>
      </w:r>
    </w:p>
    <w:p w14:paraId="03F19C4F" w14:textId="6687A870" w:rsidR="0036696B" w:rsidRDefault="0036696B" w:rsidP="0036696B">
      <w:pPr>
        <w:ind w:left="450"/>
      </w:pPr>
      <w:r>
        <w:t>6.2</w:t>
      </w:r>
      <w:r>
        <w:t>2</w:t>
      </w:r>
      <w:r>
        <w:t xml:space="preserve">       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projekata</w:t>
      </w:r>
      <w:proofErr w:type="spellEnd"/>
      <w:r>
        <w:t xml:space="preserve">                                                                                                                           1</w:t>
      </w:r>
      <w:r>
        <w:t>7</w:t>
      </w:r>
    </w:p>
    <w:p w14:paraId="0C848E88" w14:textId="77777777" w:rsidR="0036696B" w:rsidRPr="0036696B" w:rsidRDefault="0036696B" w:rsidP="0036696B">
      <w:pPr>
        <w:ind w:left="450"/>
      </w:pPr>
    </w:p>
    <w:p w14:paraId="525467CA" w14:textId="5C225BB4" w:rsidR="00B93B67" w:rsidRPr="003E3198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Dodatni zahtevi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_Toc163018916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7</w:t>
      </w:r>
      <w:r w:rsidRPr="003E3198">
        <w:rPr>
          <w:noProof/>
        </w:rPr>
        <w:fldChar w:fldCharType="end"/>
      </w:r>
    </w:p>
    <w:p w14:paraId="0B1E9CBC" w14:textId="7C2CF5E9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7.1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Funkcionalnost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_Toc163018917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7</w:t>
      </w:r>
      <w:r w:rsidRPr="003E3198">
        <w:rPr>
          <w:noProof/>
        </w:rPr>
        <w:fldChar w:fldCharType="end"/>
      </w:r>
    </w:p>
    <w:p w14:paraId="306F7E70" w14:textId="636F6D5F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7.2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Upotrebivost</w:t>
      </w:r>
      <w:r w:rsidRPr="003E3198">
        <w:rPr>
          <w:noProof/>
        </w:rPr>
        <w:tab/>
      </w:r>
      <w:r w:rsidR="0036696B">
        <w:rPr>
          <w:noProof/>
        </w:rPr>
        <w:t>17</w:t>
      </w:r>
    </w:p>
    <w:p w14:paraId="4052539F" w14:textId="2674EFF7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7.3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Pouzdanost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_Toc163018919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7</w:t>
      </w:r>
      <w:r w:rsidRPr="003E3198">
        <w:rPr>
          <w:noProof/>
        </w:rPr>
        <w:fldChar w:fldCharType="end"/>
      </w:r>
    </w:p>
    <w:p w14:paraId="315ED8CC" w14:textId="3A0BA5D1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7.4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Performanse</w:t>
      </w:r>
      <w:r w:rsidRPr="003E3198">
        <w:rPr>
          <w:noProof/>
        </w:rPr>
        <w:tab/>
      </w:r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_Toc163018920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8</w:t>
      </w:r>
      <w:r w:rsidRPr="003E3198">
        <w:rPr>
          <w:noProof/>
        </w:rPr>
        <w:fldChar w:fldCharType="end"/>
      </w:r>
    </w:p>
    <w:p w14:paraId="1EAFE261" w14:textId="4D14F954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7.5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Podrška i održavanje</w:t>
      </w:r>
      <w:r w:rsidRPr="003E3198">
        <w:rPr>
          <w:noProof/>
        </w:rPr>
        <w:tab/>
      </w:r>
      <w:bookmarkStart w:id="0" w:name="_GoBack"/>
      <w:bookmarkEnd w:id="0"/>
      <w:r w:rsidRPr="003E3198">
        <w:rPr>
          <w:noProof/>
        </w:rPr>
        <w:fldChar w:fldCharType="begin"/>
      </w:r>
      <w:r w:rsidRPr="003E3198">
        <w:rPr>
          <w:noProof/>
        </w:rPr>
        <w:instrText xml:space="preserve"> PAGEREF _Toc163018921 \h </w:instrText>
      </w:r>
      <w:r w:rsidRPr="003E3198">
        <w:rPr>
          <w:noProof/>
        </w:rPr>
      </w:r>
      <w:r w:rsidRPr="003E3198">
        <w:rPr>
          <w:noProof/>
        </w:rPr>
        <w:fldChar w:fldCharType="separate"/>
      </w:r>
      <w:r w:rsidRPr="003E3198">
        <w:rPr>
          <w:noProof/>
        </w:rPr>
        <w:t>1</w:t>
      </w:r>
      <w:r w:rsidR="0036696B">
        <w:rPr>
          <w:noProof/>
        </w:rPr>
        <w:t>8</w:t>
      </w:r>
      <w:r w:rsidRPr="003E3198">
        <w:rPr>
          <w:noProof/>
        </w:rPr>
        <w:fldChar w:fldCharType="end"/>
      </w:r>
    </w:p>
    <w:p w14:paraId="5C8C55AA" w14:textId="45D2B288" w:rsidR="00B93B67" w:rsidRPr="003E3198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E3198">
        <w:rPr>
          <w:noProof/>
          <w:lang w:val="sr-Latn-CS"/>
        </w:rPr>
        <w:t>7.6</w:t>
      </w:r>
      <w:r w:rsidRPr="003E3198">
        <w:rPr>
          <w:noProof/>
          <w:sz w:val="24"/>
          <w:szCs w:val="24"/>
          <w:lang w:val="sr-Latn-CS"/>
        </w:rPr>
        <w:tab/>
      </w:r>
      <w:r w:rsidRPr="003E3198">
        <w:rPr>
          <w:noProof/>
          <w:lang w:val="sr-Latn-CS"/>
        </w:rPr>
        <w:t>Ograničenja</w:t>
      </w:r>
      <w:r w:rsidRPr="003E3198">
        <w:rPr>
          <w:noProof/>
        </w:rPr>
        <w:tab/>
      </w:r>
      <w:r w:rsidR="0036696B">
        <w:rPr>
          <w:noProof/>
        </w:rPr>
        <w:t>18</w:t>
      </w:r>
    </w:p>
    <w:p w14:paraId="0EBF3DF7" w14:textId="77777777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E3198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59B8F316" w14:textId="77777777" w:rsidR="00206E1F" w:rsidRPr="003372D3" w:rsidRDefault="003372D3">
      <w:pPr>
        <w:pStyle w:val="Heading1"/>
        <w:rPr>
          <w:lang w:val="sr-Latn-CS"/>
        </w:rPr>
      </w:pPr>
      <w:bookmarkStart w:id="1" w:name="_Toc163018886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1"/>
    </w:p>
    <w:p w14:paraId="27528256" w14:textId="4CC4AA95" w:rsidR="00206E1F" w:rsidRPr="003372D3" w:rsidRDefault="00B849B5" w:rsidP="00397DD2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</w:t>
      </w:r>
      <w:r w:rsidR="00397DD2">
        <w:rPr>
          <w:lang w:val="sr-Latn-CS"/>
        </w:rPr>
        <w:t>specifikacija</w:t>
      </w:r>
      <w:r>
        <w:rPr>
          <w:lang w:val="sr-Latn-CS"/>
        </w:rPr>
        <w:t xml:space="preserve"> zahteva </w:t>
      </w:r>
      <w:r w:rsidR="00397DD2">
        <w:rPr>
          <w:lang w:val="sr-Latn-CS"/>
        </w:rPr>
        <w:t>u pogledu detaljnog opisa slučajeva korišćenja</w:t>
      </w:r>
      <w:r>
        <w:rPr>
          <w:lang w:val="sr-Latn-CS"/>
        </w:rPr>
        <w:t xml:space="preserve"> </w:t>
      </w:r>
      <w:r w:rsidR="00241485">
        <w:rPr>
          <w:lang w:val="sr-Latn-CS"/>
        </w:rPr>
        <w:t>TasKing</w:t>
      </w:r>
      <w:r>
        <w:rPr>
          <w:lang w:val="sr-Latn-CS"/>
        </w:rPr>
        <w:t xml:space="preserve"> </w:t>
      </w:r>
      <w:r w:rsidR="00241485">
        <w:rPr>
          <w:lang w:val="sr-Latn-CS"/>
        </w:rPr>
        <w:t>web aplikacije</w:t>
      </w:r>
      <w:r>
        <w:rPr>
          <w:lang w:val="sr-Latn-CS"/>
        </w:rPr>
        <w:t>.</w:t>
      </w:r>
      <w:r w:rsidR="00397DD2">
        <w:rPr>
          <w:lang w:val="sr-Latn-CS"/>
        </w:rPr>
        <w:t xml:space="preserve"> </w:t>
      </w:r>
    </w:p>
    <w:p w14:paraId="235EF3F0" w14:textId="77777777" w:rsidR="00206E1F" w:rsidRPr="003372D3" w:rsidRDefault="003372D3">
      <w:pPr>
        <w:pStyle w:val="Heading1"/>
        <w:rPr>
          <w:lang w:val="sr-Latn-CS"/>
        </w:rPr>
      </w:pPr>
      <w:bookmarkStart w:id="2" w:name="_Toc163018887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2"/>
    </w:p>
    <w:p w14:paraId="6E5DC988" w14:textId="77777777" w:rsidR="00241485" w:rsidRPr="005856C3" w:rsidRDefault="00241485" w:rsidP="00241485">
      <w:pPr>
        <w:pStyle w:val="BodyText"/>
        <w:rPr>
          <w:lang w:val="sr-Latn-CS"/>
        </w:rPr>
      </w:pPr>
      <w:bookmarkStart w:id="3" w:name="_Toc163018888"/>
      <w:r w:rsidRPr="005856C3">
        <w:rPr>
          <w:lang w:val="sr-Latn-CS"/>
        </w:rPr>
        <w:t xml:space="preserve">Dokument se odnosi </w:t>
      </w:r>
      <w:r>
        <w:rPr>
          <w:lang w:val="sr-Latn-CS"/>
        </w:rPr>
        <w:t xml:space="preserve">na TasKing web aplikaciju </w:t>
      </w:r>
      <w:r w:rsidRPr="005856C3">
        <w:rPr>
          <w:lang w:val="sr-Latn-CS"/>
        </w:rPr>
        <w:t>koj</w:t>
      </w:r>
      <w:r>
        <w:rPr>
          <w:lang w:val="sr-Latn-CS"/>
        </w:rPr>
        <w:t>a</w:t>
      </w:r>
      <w:r w:rsidRPr="005856C3">
        <w:rPr>
          <w:lang w:val="sr-Latn-CS"/>
        </w:rPr>
        <w:t xml:space="preserve"> će biti razvijen</w:t>
      </w:r>
      <w:r>
        <w:rPr>
          <w:lang w:val="sr-Latn-CS"/>
        </w:rPr>
        <w:t>a</w:t>
      </w:r>
      <w:r w:rsidRPr="005856C3">
        <w:rPr>
          <w:lang w:val="sr-Latn-CS"/>
        </w:rPr>
        <w:t xml:space="preserve"> od strane</w:t>
      </w:r>
      <w:r>
        <w:rPr>
          <w:lang w:val="sr-Latn-CS"/>
        </w:rPr>
        <w:t xml:space="preserve"> Stump-a.TasKing predstavlja web aplikaciju namenjenu za olaksani rad u timovima.</w:t>
      </w:r>
    </w:p>
    <w:p w14:paraId="61ECADF4" w14:textId="77777777" w:rsidR="00206E1F" w:rsidRPr="003372D3" w:rsidRDefault="003372D3">
      <w:pPr>
        <w:pStyle w:val="Heading1"/>
        <w:rPr>
          <w:lang w:val="sr-Latn-CS"/>
        </w:rPr>
      </w:pPr>
      <w:r>
        <w:rPr>
          <w:lang w:val="sr-Latn-CS"/>
        </w:rPr>
        <w:t>Reference</w:t>
      </w:r>
      <w:bookmarkEnd w:id="3"/>
    </w:p>
    <w:p w14:paraId="4FDA4E7E" w14:textId="0DC1EF76" w:rsidR="00206E1F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381A72E4" w14:textId="3B225D7F" w:rsidR="00241485" w:rsidRPr="005856C3" w:rsidRDefault="00241485" w:rsidP="00241485">
      <w:pPr>
        <w:pStyle w:val="BodyText"/>
        <w:numPr>
          <w:ilvl w:val="0"/>
          <w:numId w:val="2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TasKing</w:t>
      </w:r>
      <w:r w:rsidRPr="005856C3">
        <w:rPr>
          <w:lang w:val="sr-Latn-CS"/>
        </w:rPr>
        <w:t xml:space="preserve"> – Predlog projekta, SWE-</w:t>
      </w:r>
      <w:r w:rsidRPr="0062633C">
        <w:rPr>
          <w:lang w:val="sr-Latn-CS"/>
        </w:rPr>
        <w:t xml:space="preserve"> </w:t>
      </w:r>
      <w:r>
        <w:rPr>
          <w:lang w:val="sr-Latn-CS"/>
        </w:rPr>
        <w:t>TasKing</w:t>
      </w:r>
      <w:r w:rsidRPr="005856C3">
        <w:rPr>
          <w:lang w:val="sr-Latn-CS"/>
        </w:rPr>
        <w:t xml:space="preserve"> -01, V1.0, 20</w:t>
      </w:r>
      <w:r>
        <w:rPr>
          <w:lang w:val="sr-Latn-CS"/>
        </w:rPr>
        <w:t>22</w:t>
      </w:r>
      <w:r w:rsidRPr="005856C3">
        <w:rPr>
          <w:lang w:val="sr-Latn-CS"/>
        </w:rPr>
        <w:t>,</w:t>
      </w:r>
      <w:r>
        <w:rPr>
          <w:lang w:val="sr-Latn-CS"/>
        </w:rPr>
        <w:t xml:space="preserve"> Stump</w:t>
      </w:r>
    </w:p>
    <w:p w14:paraId="69B66C6B" w14:textId="2F9325EA" w:rsidR="00241485" w:rsidRPr="005856C3" w:rsidRDefault="00241485" w:rsidP="00241485">
      <w:pPr>
        <w:pStyle w:val="BodyText"/>
        <w:numPr>
          <w:ilvl w:val="0"/>
          <w:numId w:val="2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TasKing</w:t>
      </w:r>
      <w:r w:rsidRPr="005856C3">
        <w:rPr>
          <w:lang w:val="sr-Latn-CS"/>
        </w:rPr>
        <w:t xml:space="preserve"> – Planirani raspored aktivnosti na projektu, V1.0, 20</w:t>
      </w:r>
      <w:r>
        <w:rPr>
          <w:lang w:val="sr-Latn-CS"/>
        </w:rPr>
        <w:t>22</w:t>
      </w:r>
      <w:r w:rsidRPr="005856C3">
        <w:rPr>
          <w:lang w:val="sr-Latn-CS"/>
        </w:rPr>
        <w:t>,</w:t>
      </w:r>
      <w:r>
        <w:rPr>
          <w:lang w:val="sr-Latn-CS"/>
        </w:rPr>
        <w:t xml:space="preserve"> Stump</w:t>
      </w:r>
    </w:p>
    <w:p w14:paraId="166A2BAD" w14:textId="77777777" w:rsidR="00241485" w:rsidRPr="005856C3" w:rsidRDefault="00241485" w:rsidP="00241485">
      <w:pPr>
        <w:pStyle w:val="BodyText"/>
        <w:numPr>
          <w:ilvl w:val="0"/>
          <w:numId w:val="2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TasKing</w:t>
      </w:r>
      <w:r w:rsidRPr="005856C3">
        <w:rPr>
          <w:lang w:val="sr-Latn-CS"/>
        </w:rPr>
        <w:t xml:space="preserve"> – Plan realizacije projekta, V1.0, 20</w:t>
      </w:r>
      <w:r>
        <w:rPr>
          <w:lang w:val="sr-Latn-CS"/>
        </w:rPr>
        <w:t>22</w:t>
      </w:r>
      <w:r w:rsidRPr="005856C3">
        <w:rPr>
          <w:lang w:val="sr-Latn-CS"/>
        </w:rPr>
        <w:t>,</w:t>
      </w:r>
      <w:r>
        <w:rPr>
          <w:lang w:val="sr-Latn-CS"/>
        </w:rPr>
        <w:t xml:space="preserve"> Stump</w:t>
      </w:r>
    </w:p>
    <w:p w14:paraId="640C39FD" w14:textId="6F216425" w:rsidR="00241485" w:rsidRPr="00241485" w:rsidRDefault="00241485" w:rsidP="00241485">
      <w:pPr>
        <w:pStyle w:val="BodyText"/>
        <w:numPr>
          <w:ilvl w:val="0"/>
          <w:numId w:val="2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TasKing</w:t>
      </w:r>
      <w:r w:rsidRPr="005856C3">
        <w:rPr>
          <w:lang w:val="sr-Latn-CS"/>
        </w:rPr>
        <w:t xml:space="preserve"> – Vizija sistema, V1.0, 20</w:t>
      </w:r>
      <w:r>
        <w:rPr>
          <w:lang w:val="sr-Latn-CS"/>
        </w:rPr>
        <w:t>22</w:t>
      </w:r>
      <w:r w:rsidRPr="005856C3">
        <w:rPr>
          <w:lang w:val="sr-Latn-CS"/>
        </w:rPr>
        <w:t xml:space="preserve">, </w:t>
      </w:r>
      <w:r>
        <w:rPr>
          <w:lang w:val="sr-Latn-CS"/>
        </w:rPr>
        <w:t>Stump</w:t>
      </w:r>
    </w:p>
    <w:p w14:paraId="3F4D2D1F" w14:textId="77777777" w:rsidR="00206E1F" w:rsidRDefault="006E5E1D" w:rsidP="006E5E1D">
      <w:pPr>
        <w:pStyle w:val="Heading1"/>
        <w:rPr>
          <w:lang w:val="sr-Latn-CS"/>
        </w:rPr>
      </w:pPr>
      <w:bookmarkStart w:id="4" w:name="_Toc163018889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4"/>
    </w:p>
    <w:p w14:paraId="4C2AF731" w14:textId="17EF68ED" w:rsidR="0020422A" w:rsidRDefault="0020422A" w:rsidP="00DD3B0F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</w:t>
      </w:r>
      <w:r w:rsidR="00E177E4">
        <w:rPr>
          <w:lang w:val="sr-Latn-CS"/>
        </w:rPr>
        <w:t>lučajev</w:t>
      </w:r>
      <w:r>
        <w:rPr>
          <w:lang w:val="sr-Latn-CS"/>
        </w:rPr>
        <w:t>e</w:t>
      </w:r>
      <w:r w:rsidR="00E177E4">
        <w:rPr>
          <w:lang w:val="sr-Latn-CS"/>
        </w:rPr>
        <w:t xml:space="preserve"> korišćenja </w:t>
      </w:r>
      <w:r w:rsidR="00241485">
        <w:rPr>
          <w:lang w:val="sr-Latn-CS"/>
        </w:rPr>
        <w:t>TasKing</w:t>
      </w:r>
      <w:r w:rsidR="00E177E4">
        <w:rPr>
          <w:lang w:val="sr-Latn-CS"/>
        </w:rPr>
        <w:t xml:space="preserve"> portala prikazan je na sledećoj slici:</w:t>
      </w:r>
    </w:p>
    <w:p w14:paraId="2759F110" w14:textId="77777777" w:rsidR="00962138" w:rsidRDefault="00962138" w:rsidP="006E5E1D">
      <w:pPr>
        <w:pStyle w:val="BodyText"/>
        <w:rPr>
          <w:lang w:val="sr-Latn-CS"/>
        </w:rPr>
      </w:pPr>
      <w:r>
        <w:rPr>
          <w:lang w:val="sr-Latn-CS"/>
        </w:rPr>
        <w:t xml:space="preserve">Slučajevi korišćenja </w:t>
      </w:r>
      <w:r w:rsidRPr="00962138">
        <w:rPr>
          <w:i/>
          <w:iCs/>
          <w:lang w:val="sr-Latn-CS"/>
        </w:rPr>
        <w:t>pregled informacija</w:t>
      </w:r>
      <w:r>
        <w:rPr>
          <w:lang w:val="sr-Latn-CS"/>
        </w:rPr>
        <w:t xml:space="preserve"> i </w:t>
      </w:r>
      <w:r w:rsidRPr="00962138">
        <w:rPr>
          <w:i/>
          <w:iCs/>
          <w:lang w:val="sr-Latn-CS"/>
        </w:rPr>
        <w:t>kreiranje, brisanje i arhiviranje članova</w:t>
      </w:r>
      <w:r w:rsidR="009458D3">
        <w:rPr>
          <w:i/>
          <w:iCs/>
          <w:lang w:val="sr-Latn-CS"/>
        </w:rPr>
        <w:t xml:space="preserve"> </w:t>
      </w:r>
      <w:r w:rsidR="009458D3">
        <w:rPr>
          <w:lang w:val="sr-Latn-CS"/>
        </w:rPr>
        <w:t xml:space="preserve">i </w:t>
      </w:r>
      <w:r w:rsidR="009458D3" w:rsidRPr="009458D3">
        <w:rPr>
          <w:i/>
          <w:iCs/>
          <w:lang w:val="sr-Latn-CS"/>
        </w:rPr>
        <w:t>ažuriranje podataka o publikacijama</w:t>
      </w:r>
      <w:r>
        <w:rPr>
          <w:lang w:val="sr-Latn-CS"/>
        </w:rPr>
        <w:t xml:space="preserve"> obuhvataju složenije radnje koje se mogu razložiti </w:t>
      </w:r>
      <w:r w:rsidR="006E5E1D">
        <w:rPr>
          <w:lang w:val="sr-Latn-CS"/>
        </w:rPr>
        <w:t>dalje razložiti na pojedinačne slučajeve korišćenja.</w:t>
      </w:r>
    </w:p>
    <w:p w14:paraId="12677DB6" w14:textId="2227021D" w:rsidR="00DD3B0F" w:rsidRDefault="00DD3B0F" w:rsidP="006E5E1D">
      <w:pPr>
        <w:pStyle w:val="BodyText"/>
        <w:rPr>
          <w:lang w:val="sr-Latn-CS"/>
        </w:rPr>
      </w:pPr>
      <w:r>
        <w:rPr>
          <w:noProof/>
        </w:rPr>
        <w:drawing>
          <wp:inline distT="0" distB="0" distL="0" distR="0" wp14:anchorId="4D88DC30" wp14:editId="66B84660">
            <wp:extent cx="5941606" cy="3737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8779" cy="37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4498" w14:textId="77777777" w:rsidR="00DD3B0F" w:rsidRDefault="00DD3B0F" w:rsidP="00DD3B0F">
      <w:pPr>
        <w:pStyle w:val="BodyText"/>
        <w:rPr>
          <w:lang w:val="sr-Latn-CS"/>
        </w:rPr>
      </w:pPr>
    </w:p>
    <w:p w14:paraId="4F140FC5" w14:textId="7C8850B5" w:rsidR="00DD3B0F" w:rsidRDefault="00DD3B0F" w:rsidP="00DD3B0F">
      <w:pPr>
        <w:pStyle w:val="BodyText"/>
        <w:rPr>
          <w:lang w:val="sr-Latn-CS"/>
        </w:rPr>
      </w:pPr>
      <w:r>
        <w:rPr>
          <w:lang w:val="sr-Latn-CS"/>
        </w:rPr>
        <w:lastRenderedPageBreak/>
        <w:t xml:space="preserve">Detaljni UML dijagram za slučaj korišćenja </w:t>
      </w:r>
      <w:r w:rsidRPr="006E5E1D">
        <w:rPr>
          <w:i/>
          <w:iCs/>
          <w:lang w:val="sr-Latn-CS"/>
        </w:rPr>
        <w:t>pregled</w:t>
      </w:r>
      <w:r>
        <w:rPr>
          <w:i/>
          <w:iCs/>
          <w:lang w:val="sr-Latn-CS"/>
        </w:rPr>
        <w:t xml:space="preserve"> profila clanova</w:t>
      </w:r>
      <w:r>
        <w:rPr>
          <w:lang w:val="sr-Latn-CS"/>
        </w:rPr>
        <w:t xml:space="preserve"> je prikazan na sledećoj slici:</w:t>
      </w:r>
    </w:p>
    <w:p w14:paraId="148D39A0" w14:textId="7FEFEDB0" w:rsidR="00DD3B0F" w:rsidRDefault="00DD3B0F" w:rsidP="00DD3B0F">
      <w:pPr>
        <w:pStyle w:val="BodyText"/>
        <w:rPr>
          <w:lang w:val="sr-Latn-CS"/>
        </w:rPr>
      </w:pPr>
      <w:r>
        <w:rPr>
          <w:noProof/>
        </w:rPr>
        <w:drawing>
          <wp:inline distT="0" distB="0" distL="0" distR="0" wp14:anchorId="34DD90D6" wp14:editId="6143833A">
            <wp:extent cx="5413513" cy="18675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6190" cy="187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7851" w14:textId="45F7675F" w:rsidR="00E22C0E" w:rsidRDefault="00E22C0E" w:rsidP="00E22C0E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 xml:space="preserve">dodavanje i uklanjanje clanova organizacije </w:t>
      </w:r>
      <w:r>
        <w:rPr>
          <w:lang w:val="sr-Latn-CS"/>
        </w:rPr>
        <w:t>je prikazan na sledećoj slici:</w:t>
      </w:r>
    </w:p>
    <w:p w14:paraId="3160E6B4" w14:textId="0D8AF005" w:rsidR="00E22C0E" w:rsidRDefault="00E22C0E" w:rsidP="00DD3B0F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1BFC4D6B" wp14:editId="2C1D6D1E">
            <wp:extent cx="3143250" cy="1836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077" cy="184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D530" w14:textId="0EDD4071" w:rsidR="00962138" w:rsidRDefault="00962138" w:rsidP="004E4574">
      <w:pPr>
        <w:pStyle w:val="BodyText"/>
        <w:rPr>
          <w:lang w:val="sr-Latn-CS"/>
        </w:rPr>
      </w:pPr>
    </w:p>
    <w:p w14:paraId="12DCAD61" w14:textId="0B5FA506" w:rsidR="009458D3" w:rsidRPr="00DD3B0F" w:rsidRDefault="009458D3" w:rsidP="004E4574">
      <w:pPr>
        <w:pStyle w:val="BodyText"/>
        <w:rPr>
          <w:lang w:val="sr-Latn-CS"/>
        </w:rPr>
      </w:pPr>
    </w:p>
    <w:p w14:paraId="36F40D53" w14:textId="77777777" w:rsidR="006E5E1D" w:rsidRDefault="006E5E1D" w:rsidP="006E5E1D">
      <w:pPr>
        <w:pStyle w:val="Heading1"/>
        <w:rPr>
          <w:lang w:val="sr-Latn-CS"/>
        </w:rPr>
      </w:pPr>
      <w:bookmarkStart w:id="5" w:name="_Toc163018890"/>
      <w:r>
        <w:rPr>
          <w:lang w:val="sr-Latn-CS"/>
        </w:rPr>
        <w:t>Profili korisnika</w:t>
      </w:r>
      <w:bookmarkEnd w:id="5"/>
    </w:p>
    <w:p w14:paraId="4BAFF923" w14:textId="596A2E23" w:rsidR="0020422A" w:rsidRDefault="0020422A" w:rsidP="004E4574">
      <w:pPr>
        <w:pStyle w:val="BodyText"/>
        <w:rPr>
          <w:lang w:val="sr-Latn-CS"/>
        </w:rPr>
      </w:pPr>
      <w:r>
        <w:rPr>
          <w:lang w:val="sr-Latn-CS"/>
        </w:rPr>
        <w:t xml:space="preserve">Identifikovani su sledeći </w:t>
      </w:r>
      <w:r w:rsidR="004E4574">
        <w:rPr>
          <w:lang w:val="sr-Latn-CS"/>
        </w:rPr>
        <w:t>profili</w:t>
      </w:r>
      <w:r>
        <w:rPr>
          <w:lang w:val="sr-Latn-CS"/>
        </w:rPr>
        <w:t xml:space="preserve"> korisnika portala </w:t>
      </w:r>
      <w:r w:rsidR="00241485">
        <w:rPr>
          <w:lang w:val="sr-Latn-CS"/>
        </w:rPr>
        <w:t>TasKing</w:t>
      </w:r>
      <w:r>
        <w:rPr>
          <w:lang w:val="sr-Latn-CS"/>
        </w:rPr>
        <w:t>:</w:t>
      </w:r>
    </w:p>
    <w:p w14:paraId="4E9F5C0B" w14:textId="55775A06" w:rsidR="00526BBC" w:rsidRDefault="00526BBC" w:rsidP="00DD3B0F">
      <w:pPr>
        <w:pStyle w:val="BodyText"/>
        <w:rPr>
          <w:rFonts w:asciiTheme="minorBidi" w:hAnsiTheme="minorBidi" w:cstheme="minorBidi"/>
          <w:lang w:val="sr-Latn-CS"/>
        </w:rPr>
      </w:pPr>
      <w:r w:rsidRPr="00526BBC">
        <w:rPr>
          <w:rFonts w:asciiTheme="minorBidi" w:hAnsiTheme="minorBidi" w:cstheme="minorBidi"/>
          <w:b/>
          <w:bCs/>
          <w:lang w:val="sr-Latn-CS"/>
        </w:rPr>
        <w:t>Korisnik</w:t>
      </w:r>
      <w:r>
        <w:rPr>
          <w:rFonts w:asciiTheme="minorBidi" w:hAnsiTheme="minorBidi" w:cstheme="minorBidi"/>
          <w:lang w:val="sr-Latn-CS"/>
        </w:rPr>
        <w:t xml:space="preserve"> : </w:t>
      </w:r>
    </w:p>
    <w:p w14:paraId="28335CAE" w14:textId="4B36DC30" w:rsidR="00526BBC" w:rsidRDefault="00526BBC" w:rsidP="00DD3B0F">
      <w:pPr>
        <w:pStyle w:val="BodyText"/>
        <w:rPr>
          <w:rFonts w:asciiTheme="minorBidi" w:hAnsiTheme="minorBidi" w:cstheme="minorBidi"/>
          <w:lang w:val="sr-Latn-CS"/>
        </w:rPr>
      </w:pPr>
      <w:r>
        <w:rPr>
          <w:rFonts w:asciiTheme="minorBidi" w:hAnsiTheme="minorBidi" w:cstheme="minorBidi"/>
          <w:lang w:val="sr-Latn-CS"/>
        </w:rPr>
        <w:t xml:space="preserve">Korisnik ima opciju za logovanje , nakon cega moze da  : </w:t>
      </w:r>
    </w:p>
    <w:p w14:paraId="44CE2FEF" w14:textId="008E3F77" w:rsidR="00526BBC" w:rsidRDefault="00526BBC" w:rsidP="00526BBC">
      <w:pPr>
        <w:pStyle w:val="BodyText"/>
        <w:numPr>
          <w:ilvl w:val="0"/>
          <w:numId w:val="24"/>
        </w:numPr>
        <w:rPr>
          <w:rFonts w:asciiTheme="minorBidi" w:hAnsiTheme="minorBidi" w:cstheme="minorBidi"/>
          <w:lang w:val="sr-Latn-CS"/>
        </w:rPr>
      </w:pPr>
      <w:r>
        <w:rPr>
          <w:rFonts w:asciiTheme="minorBidi" w:hAnsiTheme="minorBidi" w:cstheme="minorBidi"/>
          <w:lang w:val="sr-Latn-CS"/>
        </w:rPr>
        <w:t xml:space="preserve">se prikljuci organizaciji / timu </w:t>
      </w:r>
    </w:p>
    <w:p w14:paraId="42800950" w14:textId="7137A0B8" w:rsidR="00526BBC" w:rsidRDefault="00526BBC" w:rsidP="00526BBC">
      <w:pPr>
        <w:pStyle w:val="BodyText"/>
        <w:numPr>
          <w:ilvl w:val="0"/>
          <w:numId w:val="24"/>
        </w:numPr>
        <w:rPr>
          <w:rFonts w:asciiTheme="minorBidi" w:hAnsiTheme="minorBidi" w:cstheme="minorBidi"/>
          <w:lang w:val="sr-Latn-CS"/>
        </w:rPr>
      </w:pPr>
      <w:r>
        <w:rPr>
          <w:rFonts w:asciiTheme="minorBidi" w:hAnsiTheme="minorBidi" w:cstheme="minorBidi"/>
          <w:lang w:val="sr-Latn-CS"/>
        </w:rPr>
        <w:t xml:space="preserve">kreira organizaciju </w:t>
      </w:r>
    </w:p>
    <w:p w14:paraId="3F542830" w14:textId="68FC3258" w:rsidR="00526BBC" w:rsidRDefault="00526BBC" w:rsidP="00526BBC">
      <w:pPr>
        <w:pStyle w:val="BodyText"/>
        <w:numPr>
          <w:ilvl w:val="0"/>
          <w:numId w:val="24"/>
        </w:numPr>
        <w:rPr>
          <w:rFonts w:asciiTheme="minorBidi" w:hAnsiTheme="minorBidi" w:cstheme="minorBidi"/>
          <w:lang w:val="sr-Latn-CS"/>
        </w:rPr>
      </w:pPr>
      <w:r>
        <w:rPr>
          <w:rFonts w:asciiTheme="minorBidi" w:hAnsiTheme="minorBidi" w:cstheme="minorBidi"/>
          <w:lang w:val="sr-Latn-CS"/>
        </w:rPr>
        <w:t xml:space="preserve">pregleda organizacije ciji je clan </w:t>
      </w:r>
    </w:p>
    <w:p w14:paraId="57FB9008" w14:textId="3AD4774A" w:rsidR="00DD3B0F" w:rsidRDefault="00DD3B0F" w:rsidP="00FC72D1">
      <w:pPr>
        <w:pStyle w:val="BodyText"/>
        <w:rPr>
          <w:rFonts w:asciiTheme="minorBidi" w:hAnsiTheme="minorBidi" w:cstheme="minorBidi"/>
          <w:b/>
          <w:bCs/>
          <w:lang w:val="sr-Latn-CS"/>
        </w:rPr>
      </w:pPr>
      <w:r w:rsidRPr="00DD3B0F">
        <w:rPr>
          <w:rFonts w:asciiTheme="minorBidi" w:hAnsiTheme="minorBidi" w:cstheme="minorBidi"/>
          <w:b/>
          <w:bCs/>
          <w:lang w:val="sr-Latn-CS"/>
        </w:rPr>
        <w:t>Clan organizacije :</w:t>
      </w:r>
    </w:p>
    <w:p w14:paraId="39642C68" w14:textId="2E82D0B1" w:rsidR="00DD3B0F" w:rsidRPr="00FC72D1" w:rsidRDefault="00526BBC" w:rsidP="00526BBC">
      <w:pPr>
        <w:pStyle w:val="BodyText"/>
        <w:rPr>
          <w:rFonts w:asciiTheme="minorBidi" w:hAnsiTheme="minorBidi" w:cstheme="minorBidi"/>
          <w:lang w:val="sr-Latn-CS"/>
        </w:rPr>
      </w:pPr>
      <w:r w:rsidRPr="00526BBC">
        <w:rPr>
          <w:rFonts w:asciiTheme="minorBidi" w:hAnsiTheme="minorBidi" w:cstheme="minorBidi"/>
          <w:lang w:val="sr-Latn-CS"/>
        </w:rPr>
        <w:t>Clan organizacije moze da kreira timove u okviru organizacije i time postaje vodja tima u okviru te organizacije</w:t>
      </w:r>
      <w:r w:rsidR="000F73B0">
        <w:rPr>
          <w:rFonts w:asciiTheme="minorBidi" w:hAnsiTheme="minorBidi" w:cstheme="minorBidi"/>
          <w:lang w:val="sr-Latn-CS"/>
        </w:rPr>
        <w:t>.Takodje clanu organizacije je omogucen prikaz timova u okviru organizacije.</w:t>
      </w:r>
    </w:p>
    <w:p w14:paraId="77F60EDE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b/>
          <w:lang w:val="sr-Latn-CS"/>
        </w:rPr>
      </w:pPr>
      <w:r w:rsidRPr="00FC72D1">
        <w:rPr>
          <w:rFonts w:asciiTheme="minorBidi" w:hAnsiTheme="minorBidi" w:cstheme="minorBidi"/>
          <w:b/>
          <w:lang w:val="sr-Latn-CS"/>
        </w:rPr>
        <w:t>Vođa tima:</w:t>
      </w:r>
    </w:p>
    <w:p w14:paraId="35A5481F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t>Vođa tima je zadužen za podelu projekta na zadatke od kojih svaki zadatak nosi odredjeni  procenat (važnost) i ima rok izrade.</w:t>
      </w:r>
    </w:p>
    <w:p w14:paraId="20CC8F47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lastRenderedPageBreak/>
        <w:t>Vođa tima na osnovu njihovog profila(angažovanje na prethodnim projektima) bira osobu koja će raditi taj zadatak.</w:t>
      </w:r>
    </w:p>
    <w:p w14:paraId="62A14B3E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b/>
          <w:lang w:val="sr-Latn-CS"/>
        </w:rPr>
      </w:pPr>
      <w:r w:rsidRPr="00FC72D1">
        <w:rPr>
          <w:rFonts w:asciiTheme="minorBidi" w:hAnsiTheme="minorBidi" w:cstheme="minorBidi"/>
          <w:b/>
          <w:lang w:val="sr-Latn-CS"/>
        </w:rPr>
        <w:t>Član tima (skraćeno član):</w:t>
      </w:r>
    </w:p>
    <w:p w14:paraId="60D0690E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t xml:space="preserve">Član grupe je bilo koji korisnik koji se učlani u neku grupu. Ne postoji ograničenje u broju grupa u kojima on može biti. </w:t>
      </w:r>
    </w:p>
    <w:p w14:paraId="365B2EA1" w14:textId="77777777" w:rsidR="00FC72D1" w:rsidRPr="00FC72D1" w:rsidRDefault="00FC72D1" w:rsidP="00FC72D1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t>Član tima može da pošalje zahtev za pristup timu ili da se pridruži timu pomoću koda.</w:t>
      </w:r>
    </w:p>
    <w:p w14:paraId="6318A995" w14:textId="21E32D1C" w:rsidR="00FC72D1" w:rsidRDefault="00FC72D1" w:rsidP="00FC72D1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t>Na profilu članova tima vrši se evidencija o učešću na projektima.</w:t>
      </w:r>
    </w:p>
    <w:p w14:paraId="5CA40C86" w14:textId="77777777" w:rsidR="00526BBC" w:rsidRPr="00FC72D1" w:rsidRDefault="00526BBC" w:rsidP="00526BBC">
      <w:pPr>
        <w:pStyle w:val="BodyText"/>
        <w:rPr>
          <w:rFonts w:asciiTheme="minorBidi" w:hAnsiTheme="minorBidi" w:cstheme="minorBidi"/>
          <w:b/>
          <w:lang w:val="sr-Latn-CS"/>
        </w:rPr>
      </w:pPr>
      <w:r w:rsidRPr="00FC72D1">
        <w:rPr>
          <w:rFonts w:asciiTheme="minorBidi" w:hAnsiTheme="minorBidi" w:cstheme="minorBidi"/>
          <w:b/>
          <w:lang w:val="sr-Latn-CS"/>
        </w:rPr>
        <w:t>Administrator organizacije (skraćeno administrator):</w:t>
      </w:r>
    </w:p>
    <w:p w14:paraId="1C81467A" w14:textId="77777777" w:rsidR="00526BBC" w:rsidRDefault="00526BBC" w:rsidP="00526BBC">
      <w:pPr>
        <w:pStyle w:val="BodyText"/>
        <w:rPr>
          <w:rFonts w:asciiTheme="minorBidi" w:hAnsiTheme="minorBidi" w:cstheme="minorBidi"/>
          <w:lang w:val="sr-Latn-CS"/>
        </w:rPr>
      </w:pPr>
      <w:r w:rsidRPr="00FC72D1">
        <w:rPr>
          <w:rFonts w:asciiTheme="minorBidi" w:hAnsiTheme="minorBidi" w:cstheme="minorBidi"/>
          <w:lang w:val="sr-Latn-CS"/>
        </w:rPr>
        <w:t>Administrator j</w:t>
      </w:r>
      <w:r>
        <w:rPr>
          <w:rFonts w:asciiTheme="minorBidi" w:hAnsiTheme="minorBidi" w:cstheme="minorBidi"/>
          <w:lang w:val="sr-Latn-CS"/>
        </w:rPr>
        <w:t>e zaduzen za kreiranje i upravljanje organizacijama.Moze da dodaje i izbacuje nove clanove u svoju organizaciju i da kreira timove u okviru organizacije.</w:t>
      </w:r>
    </w:p>
    <w:p w14:paraId="234657D3" w14:textId="77777777" w:rsidR="00526BBC" w:rsidRPr="00FC72D1" w:rsidRDefault="00526BBC" w:rsidP="00FC72D1">
      <w:pPr>
        <w:pStyle w:val="BodyText"/>
        <w:rPr>
          <w:rFonts w:asciiTheme="minorBidi" w:hAnsiTheme="minorBidi" w:cstheme="minorBidi"/>
          <w:lang w:val="sr-Latn-CS"/>
        </w:rPr>
      </w:pPr>
    </w:p>
    <w:p w14:paraId="5978E46F" w14:textId="77777777" w:rsidR="00FC72D1" w:rsidRDefault="00FC72D1" w:rsidP="00FC72D1">
      <w:pPr>
        <w:pStyle w:val="BodyText"/>
        <w:rPr>
          <w:lang w:val="sr-Latn-CS"/>
        </w:rPr>
      </w:pPr>
    </w:p>
    <w:p w14:paraId="42E1166C" w14:textId="77777777" w:rsidR="00397DD2" w:rsidRDefault="006E5E1D" w:rsidP="00397DD2">
      <w:pPr>
        <w:pStyle w:val="Heading1"/>
        <w:rPr>
          <w:lang w:val="sr-Latn-CS"/>
        </w:rPr>
      </w:pPr>
      <w:bookmarkStart w:id="6" w:name="_Toc163018896"/>
      <w:r>
        <w:rPr>
          <w:lang w:val="sr-Latn-CS"/>
        </w:rPr>
        <w:t>Opis slučajeva korišćenja</w:t>
      </w:r>
      <w:bookmarkEnd w:id="6"/>
    </w:p>
    <w:p w14:paraId="22718F2D" w14:textId="1A9332A7" w:rsidR="000366F2" w:rsidRDefault="000366F2" w:rsidP="00EB10DF">
      <w:pPr>
        <w:pStyle w:val="BodyText"/>
        <w:rPr>
          <w:lang w:val="sr-Latn-CS"/>
        </w:rPr>
      </w:pPr>
    </w:p>
    <w:p w14:paraId="798E7FF2" w14:textId="6F1CF665" w:rsidR="00786068" w:rsidRPr="003372D3" w:rsidRDefault="000F0FEE" w:rsidP="00786068">
      <w:pPr>
        <w:pStyle w:val="Heading2"/>
        <w:rPr>
          <w:lang w:val="sr-Latn-CS"/>
        </w:rPr>
      </w:pPr>
      <w:bookmarkStart w:id="7" w:name="_Toc163018898"/>
      <w:r>
        <w:rPr>
          <w:lang w:val="sr-Latn-CS"/>
        </w:rPr>
        <w:t>L</w:t>
      </w:r>
      <w:r w:rsidR="00786068">
        <w:rPr>
          <w:lang w:val="sr-Latn-CS"/>
        </w:rPr>
        <w:t>o</w:t>
      </w:r>
      <w:r>
        <w:rPr>
          <w:lang w:val="sr-Latn-CS"/>
        </w:rPr>
        <w:t>govanje</w:t>
      </w:r>
      <w:r w:rsidR="00786068">
        <w:rPr>
          <w:lang w:val="sr-Latn-CS"/>
        </w:rPr>
        <w:t xml:space="preserve"> </w:t>
      </w:r>
      <w:bookmarkEnd w:id="7"/>
    </w:p>
    <w:p w14:paraId="71D85E2E" w14:textId="77777777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bookmarkStart w:id="8" w:name="_Toc163018899"/>
      <w:r w:rsidRPr="007E0B43">
        <w:rPr>
          <w:b/>
          <w:bCs/>
          <w:lang w:val="sr-Latn-CS"/>
        </w:rPr>
        <w:t>Kratak opis:</w:t>
      </w:r>
    </w:p>
    <w:p w14:paraId="14A1FC74" w14:textId="77777777" w:rsidR="0092008A" w:rsidRDefault="0092008A" w:rsidP="0092008A">
      <w:pPr>
        <w:pStyle w:val="BodyText"/>
        <w:rPr>
          <w:lang w:val="sr-Latn-CS"/>
        </w:rPr>
      </w:pPr>
      <w:r w:rsidRPr="00CF2AB8">
        <w:rPr>
          <w:lang w:val="sr-Latn-CS"/>
        </w:rPr>
        <w:t>Prijavljivanje korisnika na portal u cilju pristupa specifičnim funkcijama koje zahtevaju autorizaciju.</w:t>
      </w:r>
    </w:p>
    <w:p w14:paraId="255EBDCB" w14:textId="77777777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EA3CB72" w14:textId="25454AED" w:rsidR="0092008A" w:rsidRDefault="0092008A" w:rsidP="0092008A">
      <w:pPr>
        <w:pStyle w:val="BodyText"/>
        <w:rPr>
          <w:lang w:val="sr-Latn-CS"/>
        </w:rPr>
      </w:pPr>
      <w:r>
        <w:rPr>
          <w:lang w:val="sr-Latn-CS"/>
        </w:rPr>
        <w:t>Član tima, Vodja tima, Clan organizacije, Administrator organizacije.</w:t>
      </w:r>
    </w:p>
    <w:p w14:paraId="2CC09ED2" w14:textId="77777777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4999FEC" w14:textId="16555837" w:rsidR="0092008A" w:rsidRDefault="0092008A" w:rsidP="0092008A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Pr="00CF2AB8">
        <w:rPr>
          <w:lang w:val="sr-Latn-CS"/>
        </w:rPr>
        <w:t xml:space="preserve"> nije trenutno prijavljen.</w:t>
      </w:r>
    </w:p>
    <w:p w14:paraId="4499256F" w14:textId="77777777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23DE12D" w14:textId="4808DF41" w:rsidR="0092008A" w:rsidRPr="00CF2AB8" w:rsidRDefault="0092008A" w:rsidP="0092008A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Pr="00CF2AB8">
        <w:rPr>
          <w:lang w:val="sr-Latn-CS"/>
        </w:rPr>
        <w:t xml:space="preserve"> bira opciju prijavljivanje </w:t>
      </w:r>
      <w:r w:rsidR="00A33EBB">
        <w:rPr>
          <w:lang w:val="sr-Latn-CS"/>
        </w:rPr>
        <w:t>klikom na dugme</w:t>
      </w:r>
      <w:r w:rsidRPr="00CF2AB8">
        <w:rPr>
          <w:lang w:val="sr-Latn-CS"/>
        </w:rPr>
        <w:t>.</w:t>
      </w:r>
    </w:p>
    <w:p w14:paraId="5AF44A9F" w14:textId="77777777" w:rsidR="0092008A" w:rsidRPr="00CF2AB8" w:rsidRDefault="0092008A" w:rsidP="0092008A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Prikazuje se forma za prijavljivanje.</w:t>
      </w:r>
    </w:p>
    <w:p w14:paraId="68DF9658" w14:textId="3E793D9F" w:rsidR="0092008A" w:rsidRPr="00CF2AB8" w:rsidRDefault="0092008A" w:rsidP="0092008A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Pr="00CF2AB8">
        <w:rPr>
          <w:lang w:val="sr-Latn-CS"/>
        </w:rPr>
        <w:t xml:space="preserve"> unosi korisničko ime i lozinku, te nakon toga aktivira komandu </w:t>
      </w:r>
      <w:r w:rsidR="00A33EBB">
        <w:rPr>
          <w:i/>
          <w:iCs/>
          <w:lang w:val="sr-Latn-CS"/>
        </w:rPr>
        <w:t>Login</w:t>
      </w:r>
      <w:r w:rsidRPr="00CF2AB8">
        <w:rPr>
          <w:lang w:val="sr-Latn-CS"/>
        </w:rPr>
        <w:t>.</w:t>
      </w:r>
    </w:p>
    <w:p w14:paraId="64978CFA" w14:textId="2F27A1EE" w:rsidR="0092008A" w:rsidRDefault="0092008A" w:rsidP="0092008A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Uneti podaci se proveravaju [izuzetak: pogrešno korisničko ime i/ili lozinka].</w:t>
      </w:r>
    </w:p>
    <w:p w14:paraId="1E7BF324" w14:textId="49391F11" w:rsidR="00032F32" w:rsidRPr="00032F32" w:rsidRDefault="00032F32" w:rsidP="00032F32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Osvežava se polazna stranica.</w:t>
      </w:r>
    </w:p>
    <w:p w14:paraId="366B38A3" w14:textId="319A1D49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4A688428" w14:textId="77777777" w:rsidR="0092008A" w:rsidRDefault="0092008A" w:rsidP="0092008A">
      <w:pPr>
        <w:pStyle w:val="BodyText"/>
        <w:rPr>
          <w:lang w:val="sr-Latn-CS"/>
        </w:rPr>
      </w:pPr>
      <w:r w:rsidRPr="00CF2AB8">
        <w:rPr>
          <w:lang w:val="sr-Latn-CS"/>
        </w:rPr>
        <w:t>[</w:t>
      </w:r>
      <w:r w:rsidRPr="00CF2AB8">
        <w:rPr>
          <w:i/>
          <w:iCs/>
          <w:lang w:val="sr-Latn-CS"/>
        </w:rPr>
        <w:t>Pogrešno korisničko ime i/ili lozinka</w:t>
      </w:r>
      <w:r w:rsidRPr="00CF2AB8">
        <w:rPr>
          <w:lang w:val="sr-Latn-CS"/>
        </w:rPr>
        <w:t>] Prikazuje se obaveštenje na formi za prijavljivanje.</w:t>
      </w:r>
    </w:p>
    <w:p w14:paraId="26A2BC30" w14:textId="77777777" w:rsidR="0092008A" w:rsidRPr="007E0B43" w:rsidRDefault="0092008A" w:rsidP="0092008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C1A461E" w14:textId="4B238B19" w:rsidR="0092008A" w:rsidRDefault="0092008A" w:rsidP="0092008A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Pr="00CF2AB8">
        <w:rPr>
          <w:lang w:val="sr-Latn-CS"/>
        </w:rPr>
        <w:t xml:space="preserve"> je prijavljen na portal i ima pristup specifičnim opcijama u skladu sa svojim privilegijama.</w:t>
      </w:r>
    </w:p>
    <w:p w14:paraId="2D9C0F9B" w14:textId="570F78C3" w:rsidR="006039E0" w:rsidRDefault="006039E0" w:rsidP="0092008A">
      <w:pPr>
        <w:pStyle w:val="BodyText"/>
        <w:rPr>
          <w:lang w:val="sr-Latn-CS"/>
        </w:rPr>
      </w:pPr>
    </w:p>
    <w:p w14:paraId="0798A750" w14:textId="06574CB5" w:rsidR="006039E0" w:rsidRDefault="006039E0" w:rsidP="0092008A">
      <w:pPr>
        <w:pStyle w:val="BodyText"/>
        <w:rPr>
          <w:lang w:val="sr-Latn-CS"/>
        </w:rPr>
      </w:pPr>
    </w:p>
    <w:p w14:paraId="5E266869" w14:textId="028067E1" w:rsidR="006039E0" w:rsidRDefault="006039E0" w:rsidP="0092008A">
      <w:pPr>
        <w:pStyle w:val="BodyText"/>
        <w:rPr>
          <w:lang w:val="sr-Latn-CS"/>
        </w:rPr>
      </w:pPr>
    </w:p>
    <w:p w14:paraId="131DCD27" w14:textId="7953FD4D" w:rsidR="006039E0" w:rsidRDefault="006039E0" w:rsidP="0092008A">
      <w:pPr>
        <w:pStyle w:val="BodyText"/>
        <w:rPr>
          <w:lang w:val="sr-Latn-CS"/>
        </w:rPr>
      </w:pPr>
    </w:p>
    <w:p w14:paraId="2629634B" w14:textId="77777777" w:rsidR="006039E0" w:rsidRDefault="006039E0" w:rsidP="0092008A">
      <w:pPr>
        <w:pStyle w:val="BodyText"/>
        <w:rPr>
          <w:lang w:val="sr-Latn-CS"/>
        </w:rPr>
      </w:pPr>
    </w:p>
    <w:p w14:paraId="5506EC3E" w14:textId="1CD2F284" w:rsidR="006039E0" w:rsidRDefault="006039E0" w:rsidP="0092008A">
      <w:pPr>
        <w:pStyle w:val="BodyText"/>
        <w:rPr>
          <w:b/>
          <w:bCs/>
          <w:lang w:val="sr-Latn-CS"/>
        </w:rPr>
      </w:pPr>
      <w:r w:rsidRPr="006039E0">
        <w:rPr>
          <w:b/>
          <w:bCs/>
          <w:lang w:val="sr-Latn-CS"/>
        </w:rPr>
        <w:lastRenderedPageBreak/>
        <w:t>Sekvencijalni dijagram :</w:t>
      </w:r>
    </w:p>
    <w:p w14:paraId="63AE6341" w14:textId="704DE69F" w:rsidR="006039E0" w:rsidRPr="006039E0" w:rsidRDefault="006039E0" w:rsidP="0092008A">
      <w:pPr>
        <w:pStyle w:val="BodyText"/>
        <w:rPr>
          <w:b/>
          <w:bCs/>
          <w:lang w:val="sr-Latn-CS"/>
        </w:rPr>
      </w:pPr>
      <w:r>
        <w:rPr>
          <w:b/>
          <w:bCs/>
          <w:noProof/>
          <w:lang w:val="sr-Latn-CS"/>
        </w:rPr>
        <w:drawing>
          <wp:inline distT="0" distB="0" distL="0" distR="0" wp14:anchorId="06B34C7C" wp14:editId="44030F8C">
            <wp:extent cx="5109882" cy="4805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438" cy="480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3416" w14:textId="1BF3027D" w:rsidR="00786068" w:rsidRPr="003372D3" w:rsidRDefault="00786068" w:rsidP="00786068">
      <w:pPr>
        <w:pStyle w:val="Heading2"/>
        <w:rPr>
          <w:lang w:val="sr-Latn-CS"/>
        </w:rPr>
      </w:pPr>
      <w:r>
        <w:rPr>
          <w:lang w:val="sr-Latn-CS"/>
        </w:rPr>
        <w:t>Pr</w:t>
      </w:r>
      <w:bookmarkEnd w:id="8"/>
      <w:r w:rsidR="0092008A">
        <w:rPr>
          <w:lang w:val="sr-Latn-CS"/>
        </w:rPr>
        <w:t>ikljucivanje timu</w:t>
      </w:r>
    </w:p>
    <w:p w14:paraId="39F7ED5C" w14:textId="50100F6D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32C9D45" w14:textId="2547A753" w:rsidR="00A33EBB" w:rsidRPr="00A33EBB" w:rsidRDefault="00A33EBB" w:rsidP="002C12A7">
      <w:pPr>
        <w:pStyle w:val="BodyText"/>
        <w:keepNext/>
        <w:rPr>
          <w:lang w:val="sr-Latn-CS"/>
        </w:rPr>
      </w:pPr>
      <w:r>
        <w:rPr>
          <w:lang w:val="sr-Latn-CS"/>
        </w:rPr>
        <w:t xml:space="preserve">Prikljucivanje timu unosom koda </w:t>
      </w:r>
    </w:p>
    <w:p w14:paraId="473C57A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0FBC7C8" w14:textId="3AB86BE5" w:rsidR="007E0B43" w:rsidRDefault="00A33EBB" w:rsidP="007E0B43">
      <w:pPr>
        <w:pStyle w:val="BodyText"/>
        <w:rPr>
          <w:lang w:val="sr-Latn-CS"/>
        </w:rPr>
      </w:pPr>
      <w:r>
        <w:rPr>
          <w:lang w:val="sr-Latn-CS"/>
        </w:rPr>
        <w:t>Korisnik</w:t>
      </w:r>
    </w:p>
    <w:p w14:paraId="062C3840" w14:textId="4C3DC5D1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8DAC095" w14:textId="4B0B0B11" w:rsidR="00A33EBB" w:rsidRPr="00A33EBB" w:rsidRDefault="00A33EBB" w:rsidP="002C12A7">
      <w:pPr>
        <w:pStyle w:val="BodyText"/>
        <w:keepNext/>
        <w:rPr>
          <w:lang w:val="sr-Latn-CS"/>
        </w:rPr>
      </w:pPr>
      <w:r w:rsidRPr="00A33EBB">
        <w:rPr>
          <w:lang w:val="sr-Latn-CS"/>
        </w:rPr>
        <w:t>Korisnik je ulogovan</w:t>
      </w:r>
    </w:p>
    <w:p w14:paraId="0531238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92DDF78" w14:textId="165676A8" w:rsidR="007E0B43" w:rsidRDefault="003A60C6" w:rsidP="003A60C6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A33EBB">
        <w:rPr>
          <w:lang w:val="sr-Latn-CS"/>
        </w:rPr>
        <w:t>prikljucivanje tima unosom koda.</w:t>
      </w:r>
    </w:p>
    <w:p w14:paraId="7FE2D31C" w14:textId="461C76FD" w:rsidR="003A60C6" w:rsidRDefault="003A60C6" w:rsidP="003A60C6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A33EBB">
        <w:rPr>
          <w:lang w:val="sr-Latn-CS"/>
        </w:rPr>
        <w:t xml:space="preserve">interfejs </w:t>
      </w:r>
      <w:r>
        <w:rPr>
          <w:lang w:val="sr-Latn-CS"/>
        </w:rPr>
        <w:t>član</w:t>
      </w:r>
      <w:r w:rsidR="00A33EBB">
        <w:rPr>
          <w:lang w:val="sr-Latn-CS"/>
        </w:rPr>
        <w:t>a</w:t>
      </w:r>
      <w:r>
        <w:rPr>
          <w:lang w:val="sr-Latn-CS"/>
        </w:rPr>
        <w:t xml:space="preserve"> </w:t>
      </w:r>
      <w:r w:rsidR="00A33EBB">
        <w:rPr>
          <w:lang w:val="sr-Latn-CS"/>
        </w:rPr>
        <w:t>tima.</w:t>
      </w:r>
    </w:p>
    <w:p w14:paraId="3BC9D52E" w14:textId="00623C5C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490410DD" w14:textId="42DEC709" w:rsidR="007E0B43" w:rsidRDefault="00A33EBB" w:rsidP="007E0B43">
      <w:pPr>
        <w:pStyle w:val="BodyText"/>
        <w:rPr>
          <w:lang w:val="sr-Latn-CS"/>
        </w:rPr>
      </w:pPr>
      <w:r>
        <w:rPr>
          <w:lang w:val="sr-Latn-CS"/>
        </w:rPr>
        <w:t>[</w:t>
      </w:r>
      <w:r w:rsidRPr="00A33EBB">
        <w:rPr>
          <w:i/>
          <w:iCs/>
          <w:lang w:val="sr-Latn-CS"/>
        </w:rPr>
        <w:t>Nevalidan kod za prikljucivanje</w:t>
      </w:r>
      <w:r>
        <w:rPr>
          <w:lang w:val="sr-Latn-CS"/>
        </w:rPr>
        <w:t>] Prikazuje se obavestenje na formi za prijavljenje</w:t>
      </w:r>
    </w:p>
    <w:p w14:paraId="3C07CF3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Posledice:</w:t>
      </w:r>
    </w:p>
    <w:p w14:paraId="21783827" w14:textId="77777777" w:rsidR="005A2CA8" w:rsidRDefault="005A2CA8" w:rsidP="005A2CA8">
      <w:pPr>
        <w:pStyle w:val="BodyText"/>
        <w:rPr>
          <w:lang w:val="sr-Latn-CS"/>
        </w:rPr>
      </w:pPr>
      <w:bookmarkStart w:id="9" w:name="_Toc163018900"/>
      <w:r>
        <w:rPr>
          <w:lang w:val="sr-Latn-CS"/>
        </w:rPr>
        <w:t>Prikazuje se interfejs člana tima.</w:t>
      </w:r>
    </w:p>
    <w:p w14:paraId="12B1999D" w14:textId="3E98A3D6" w:rsidR="00786068" w:rsidRPr="003372D3" w:rsidRDefault="00786068" w:rsidP="00786068">
      <w:pPr>
        <w:pStyle w:val="Heading2"/>
        <w:rPr>
          <w:lang w:val="sr-Latn-CS"/>
        </w:rPr>
      </w:pPr>
      <w:r>
        <w:rPr>
          <w:lang w:val="sr-Latn-CS"/>
        </w:rPr>
        <w:t>Pr</w:t>
      </w:r>
      <w:bookmarkEnd w:id="9"/>
      <w:r w:rsidR="0092008A">
        <w:rPr>
          <w:lang w:val="sr-Latn-CS"/>
        </w:rPr>
        <w:t>ikljucivanje organizaciji</w:t>
      </w:r>
    </w:p>
    <w:p w14:paraId="425EE77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2B1780C0" w14:textId="552601AC" w:rsidR="005A2CA8" w:rsidRPr="00A33EBB" w:rsidRDefault="005A2CA8" w:rsidP="005A2CA8">
      <w:pPr>
        <w:pStyle w:val="BodyText"/>
        <w:keepNext/>
        <w:rPr>
          <w:lang w:val="sr-Latn-CS"/>
        </w:rPr>
      </w:pPr>
      <w:r>
        <w:rPr>
          <w:lang w:val="sr-Latn-CS"/>
        </w:rPr>
        <w:t xml:space="preserve">Prikljucivanje organizaciji unosom koda </w:t>
      </w:r>
    </w:p>
    <w:p w14:paraId="2B3A8EB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082E20C" w14:textId="7BD68DCB" w:rsidR="007E0B43" w:rsidRDefault="008C3395" w:rsidP="007E0B43">
      <w:pPr>
        <w:pStyle w:val="BodyText"/>
        <w:rPr>
          <w:lang w:val="sr-Latn-CS"/>
        </w:rPr>
      </w:pPr>
      <w:r>
        <w:rPr>
          <w:lang w:val="sr-Latn-CS"/>
        </w:rPr>
        <w:t>Korisnik</w:t>
      </w:r>
    </w:p>
    <w:p w14:paraId="3826A3BA" w14:textId="4E4A5156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41F2537" w14:textId="54053AB0" w:rsidR="008C3395" w:rsidRPr="008C3395" w:rsidRDefault="008C3395" w:rsidP="002C12A7">
      <w:pPr>
        <w:pStyle w:val="BodyText"/>
        <w:keepNext/>
        <w:rPr>
          <w:lang w:val="sr-Latn-CS"/>
        </w:rPr>
      </w:pPr>
      <w:r w:rsidRPr="008C3395">
        <w:rPr>
          <w:lang w:val="sr-Latn-CS"/>
        </w:rPr>
        <w:t>Korisnik je ulogovan</w:t>
      </w:r>
    </w:p>
    <w:p w14:paraId="3CAEF8E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A2EB141" w14:textId="6B328BE2" w:rsidR="008C3395" w:rsidRDefault="008C3395" w:rsidP="008C3395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Korisnik bira opciju za prikljucivanje organizaciju unosom koda.</w:t>
      </w:r>
    </w:p>
    <w:p w14:paraId="7C52D709" w14:textId="34A0FE3C" w:rsidR="008C3395" w:rsidRDefault="008C3395" w:rsidP="008C3395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Prikazuje se interfejs člana organizacije.</w:t>
      </w:r>
    </w:p>
    <w:p w14:paraId="64DBF6C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6597B9FD" w14:textId="0777037C" w:rsidR="007E0B43" w:rsidRDefault="008C3395" w:rsidP="008C3395">
      <w:pPr>
        <w:pStyle w:val="BodyText"/>
        <w:rPr>
          <w:lang w:val="sr-Latn-CS"/>
        </w:rPr>
      </w:pPr>
      <w:r>
        <w:rPr>
          <w:lang w:val="sr-Latn-CS"/>
        </w:rPr>
        <w:t>[</w:t>
      </w:r>
      <w:r w:rsidRPr="00A33EBB">
        <w:rPr>
          <w:i/>
          <w:iCs/>
          <w:lang w:val="sr-Latn-CS"/>
        </w:rPr>
        <w:t>Nevalidan kod za prikljucivanje</w:t>
      </w:r>
      <w:r>
        <w:rPr>
          <w:lang w:val="sr-Latn-CS"/>
        </w:rPr>
        <w:t>] Prikazuje se obavestenje na formi za prijavljenje</w:t>
      </w:r>
    </w:p>
    <w:p w14:paraId="08C6FC8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0A8D7363" w14:textId="1D9955B0" w:rsidR="008C3395" w:rsidRDefault="008C3395" w:rsidP="008C3395">
      <w:pPr>
        <w:pStyle w:val="BodyText"/>
        <w:rPr>
          <w:lang w:val="sr-Latn-CS"/>
        </w:rPr>
      </w:pPr>
      <w:r>
        <w:rPr>
          <w:lang w:val="sr-Latn-CS"/>
        </w:rPr>
        <w:t>Prikazivanje interfejsa clana organizacije</w:t>
      </w:r>
    </w:p>
    <w:p w14:paraId="00B44A29" w14:textId="1BC3420C" w:rsidR="00786068" w:rsidRPr="003372D3" w:rsidRDefault="0092008A" w:rsidP="00786068">
      <w:pPr>
        <w:pStyle w:val="Heading2"/>
        <w:rPr>
          <w:lang w:val="sr-Latn-CS"/>
        </w:rPr>
      </w:pPr>
      <w:r>
        <w:rPr>
          <w:lang w:val="sr-Latn-CS"/>
        </w:rPr>
        <w:t>Kreiranje organizacije</w:t>
      </w:r>
    </w:p>
    <w:p w14:paraId="1F8DC17E" w14:textId="0305E618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458DE18" w14:textId="0B8CEC97" w:rsidR="008C3395" w:rsidRPr="008C3395" w:rsidRDefault="008C3395" w:rsidP="002C12A7">
      <w:pPr>
        <w:pStyle w:val="BodyText"/>
        <w:keepNext/>
        <w:rPr>
          <w:lang w:val="sr-Latn-CS"/>
        </w:rPr>
      </w:pPr>
      <w:r w:rsidRPr="008C3395">
        <w:rPr>
          <w:lang w:val="sr-Latn-CS"/>
        </w:rPr>
        <w:t xml:space="preserve">Kreiranje organizacije za potrebu korisnika </w:t>
      </w:r>
    </w:p>
    <w:p w14:paraId="12B65B95" w14:textId="385D0DEF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4EC62B0" w14:textId="60C7D75F" w:rsidR="008C3395" w:rsidRPr="00A543B9" w:rsidRDefault="008C3395" w:rsidP="002C12A7">
      <w:pPr>
        <w:pStyle w:val="BodyText"/>
        <w:keepNext/>
        <w:rPr>
          <w:lang w:val="sr-Latn-CS"/>
        </w:rPr>
      </w:pPr>
      <w:r w:rsidRPr="00A543B9">
        <w:rPr>
          <w:lang w:val="sr-Latn-CS"/>
        </w:rPr>
        <w:t>Korisnik</w:t>
      </w:r>
    </w:p>
    <w:p w14:paraId="614E1987" w14:textId="6D9E3B3D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A538A4B" w14:textId="2BB92659" w:rsidR="008C3395" w:rsidRPr="008C3395" w:rsidRDefault="008C3395" w:rsidP="002C12A7">
      <w:pPr>
        <w:pStyle w:val="BodyText"/>
        <w:keepNext/>
        <w:rPr>
          <w:lang w:val="sr-Latn-CS"/>
        </w:rPr>
      </w:pPr>
      <w:r w:rsidRPr="008C3395">
        <w:rPr>
          <w:lang w:val="sr-Latn-CS"/>
        </w:rPr>
        <w:t>Korisnik je ulogovan</w:t>
      </w:r>
    </w:p>
    <w:p w14:paraId="15984D4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0ED946FB" w14:textId="651B9F0C" w:rsidR="007E0B43" w:rsidRDefault="00373231" w:rsidP="0037323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Korisnik bira opciju za</w:t>
      </w:r>
      <w:r w:rsidR="008C3395">
        <w:rPr>
          <w:lang w:val="sr-Latn-CS"/>
        </w:rPr>
        <w:t xml:space="preserve"> kreiranje organizacije</w:t>
      </w:r>
      <w:r>
        <w:rPr>
          <w:lang w:val="sr-Latn-CS"/>
        </w:rPr>
        <w:t>.</w:t>
      </w:r>
    </w:p>
    <w:p w14:paraId="7AA2553B" w14:textId="6D5FA55C" w:rsidR="008C3395" w:rsidRPr="008C3395" w:rsidRDefault="008C3395" w:rsidP="008C3395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Unosi informacije o organizaciji</w:t>
      </w:r>
      <w:r w:rsidR="00373231">
        <w:rPr>
          <w:lang w:val="sr-Latn-CS"/>
        </w:rPr>
        <w:t>.</w:t>
      </w:r>
    </w:p>
    <w:p w14:paraId="4117399C" w14:textId="5FDDFCC7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09F75954" w14:textId="4A601881" w:rsidR="008C3395" w:rsidRPr="008C3395" w:rsidRDefault="008C3395" w:rsidP="002C12A7">
      <w:pPr>
        <w:pStyle w:val="BodyText"/>
        <w:keepNext/>
        <w:rPr>
          <w:lang w:val="sr-Latn-CS"/>
        </w:rPr>
      </w:pPr>
      <w:r w:rsidRPr="008C3395">
        <w:rPr>
          <w:i/>
          <w:iCs/>
          <w:lang w:val="sr-Latn-CS"/>
        </w:rPr>
        <w:t>[Organizacija sa tim imenom vec postoji ]</w:t>
      </w:r>
      <w:r>
        <w:rPr>
          <w:lang w:val="sr-Latn-CS"/>
        </w:rPr>
        <w:t xml:space="preserve"> Prikazuje se obavestenje na formi za kreiranje</w:t>
      </w:r>
    </w:p>
    <w:p w14:paraId="1C424847" w14:textId="6398E1E8" w:rsidR="007E0B43" w:rsidRDefault="007E0B43" w:rsidP="008C3395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7B1F6156" w14:textId="0F120034" w:rsidR="008C3395" w:rsidRPr="001D16F4" w:rsidRDefault="001D16F4" w:rsidP="008C3395">
      <w:pPr>
        <w:pStyle w:val="BodyText"/>
        <w:rPr>
          <w:lang w:val="sr-Latn-CS"/>
        </w:rPr>
      </w:pPr>
      <w:r w:rsidRPr="001D16F4">
        <w:rPr>
          <w:lang w:val="sr-Latn-CS"/>
        </w:rPr>
        <w:t>Kreirana organizacija</w:t>
      </w:r>
    </w:p>
    <w:p w14:paraId="420FDBD5" w14:textId="5E39290C" w:rsidR="00786068" w:rsidRPr="003372D3" w:rsidRDefault="00786068" w:rsidP="00786068">
      <w:pPr>
        <w:pStyle w:val="Heading2"/>
        <w:rPr>
          <w:lang w:val="sr-Latn-CS"/>
        </w:rPr>
      </w:pPr>
      <w:bookmarkStart w:id="10" w:name="_Toc163018902"/>
      <w:r>
        <w:rPr>
          <w:lang w:val="sr-Latn-CS"/>
        </w:rPr>
        <w:t>Pr</w:t>
      </w:r>
      <w:bookmarkEnd w:id="10"/>
      <w:r w:rsidR="0092008A">
        <w:rPr>
          <w:lang w:val="sr-Latn-CS"/>
        </w:rPr>
        <w:t>ikaz organizacij</w:t>
      </w:r>
      <w:r w:rsidR="001D16F4">
        <w:rPr>
          <w:lang w:val="sr-Latn-CS"/>
        </w:rPr>
        <w:t>a</w:t>
      </w:r>
    </w:p>
    <w:p w14:paraId="75714B9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66E28E4" w14:textId="0901504B" w:rsidR="007E0B43" w:rsidRDefault="001D16F4" w:rsidP="007E0B43">
      <w:pPr>
        <w:pStyle w:val="BodyText"/>
        <w:rPr>
          <w:lang w:val="sr-Latn-CS"/>
        </w:rPr>
      </w:pPr>
      <w:r>
        <w:rPr>
          <w:lang w:val="sr-Latn-CS"/>
        </w:rPr>
        <w:t>Prikaz organizacija u kojima je korisnik uclanjen</w:t>
      </w:r>
      <w:r w:rsidR="00B40836">
        <w:rPr>
          <w:lang w:val="sr-Latn-CS"/>
        </w:rPr>
        <w:t>.</w:t>
      </w:r>
    </w:p>
    <w:p w14:paraId="1B23737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A12793F" w14:textId="3549759D" w:rsidR="007E0B43" w:rsidRDefault="001D16F4" w:rsidP="007E0B43">
      <w:pPr>
        <w:pStyle w:val="BodyText"/>
        <w:rPr>
          <w:lang w:val="sr-Latn-CS"/>
        </w:rPr>
      </w:pPr>
      <w:r>
        <w:rPr>
          <w:lang w:val="sr-Latn-CS"/>
        </w:rPr>
        <w:t xml:space="preserve">Korisnik </w:t>
      </w:r>
    </w:p>
    <w:p w14:paraId="71C242D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448C4ECF" w14:textId="793522EF" w:rsidR="007E0B43" w:rsidRDefault="001D16F4" w:rsidP="007E0B43">
      <w:pPr>
        <w:pStyle w:val="BodyText"/>
        <w:rPr>
          <w:lang w:val="sr-Latn-CS"/>
        </w:rPr>
      </w:pPr>
      <w:r>
        <w:rPr>
          <w:lang w:val="sr-Latn-CS"/>
        </w:rPr>
        <w:t>Korisnik je ulogovan</w:t>
      </w:r>
    </w:p>
    <w:p w14:paraId="55B8475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994F2C0" w14:textId="1E1A3945" w:rsidR="007E0B43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 xml:space="preserve">Korisnik bira opciju za prikaz </w:t>
      </w:r>
      <w:r w:rsidR="001D16F4">
        <w:rPr>
          <w:lang w:val="sr-Latn-CS"/>
        </w:rPr>
        <w:t>organizacija.</w:t>
      </w:r>
    </w:p>
    <w:p w14:paraId="0231810D" w14:textId="3A2F8039" w:rsidR="00F93061" w:rsidRDefault="00F93061" w:rsidP="00F93061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 xml:space="preserve">Prikazuje se stranica </w:t>
      </w:r>
      <w:r w:rsidR="001D16F4">
        <w:rPr>
          <w:lang w:val="sr-Latn-CS"/>
        </w:rPr>
        <w:t xml:space="preserve">sa </w:t>
      </w:r>
      <w:r>
        <w:rPr>
          <w:lang w:val="sr-Latn-CS"/>
        </w:rPr>
        <w:t xml:space="preserve"> spis</w:t>
      </w:r>
      <w:r w:rsidR="001D16F4">
        <w:rPr>
          <w:lang w:val="sr-Latn-CS"/>
        </w:rPr>
        <w:t>kom</w:t>
      </w:r>
      <w:r>
        <w:rPr>
          <w:lang w:val="sr-Latn-CS"/>
        </w:rPr>
        <w:t xml:space="preserve"> </w:t>
      </w:r>
      <w:r w:rsidR="001D16F4">
        <w:rPr>
          <w:lang w:val="sr-Latn-CS"/>
        </w:rPr>
        <w:t>organizacija</w:t>
      </w:r>
      <w:r>
        <w:rPr>
          <w:lang w:val="sr-Latn-CS"/>
        </w:rPr>
        <w:t>.</w:t>
      </w:r>
    </w:p>
    <w:p w14:paraId="181C4371" w14:textId="4B56E6B8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0F53F436" w14:textId="623759A0" w:rsidR="007E0B43" w:rsidRDefault="00B40836" w:rsidP="007E0B43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22CC6AE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72DC4A3" w14:textId="5221D2B7" w:rsidR="007E0B43" w:rsidRDefault="00B40836" w:rsidP="00B40836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</w:t>
      </w:r>
      <w:r w:rsidR="001D16F4">
        <w:rPr>
          <w:lang w:val="sr-Latn-CS"/>
        </w:rPr>
        <w:t>listom</w:t>
      </w:r>
      <w:r>
        <w:rPr>
          <w:lang w:val="sr-Latn-CS"/>
        </w:rPr>
        <w:t xml:space="preserve"> </w:t>
      </w:r>
      <w:r w:rsidR="001D16F4">
        <w:rPr>
          <w:lang w:val="sr-Latn-CS"/>
        </w:rPr>
        <w:t>organizacija</w:t>
      </w:r>
      <w:r>
        <w:rPr>
          <w:lang w:val="sr-Latn-CS"/>
        </w:rPr>
        <w:t>.</w:t>
      </w:r>
    </w:p>
    <w:p w14:paraId="3C8BFB83" w14:textId="221B7ACF" w:rsidR="00786068" w:rsidRDefault="0092008A" w:rsidP="00785A86">
      <w:pPr>
        <w:pStyle w:val="Heading2"/>
        <w:rPr>
          <w:lang w:val="sr-Latn-CS"/>
        </w:rPr>
      </w:pPr>
      <w:r>
        <w:rPr>
          <w:lang w:val="sr-Latn-CS"/>
        </w:rPr>
        <w:t>Kreiranje tima</w:t>
      </w:r>
    </w:p>
    <w:p w14:paraId="7DD4CCA3" w14:textId="77777777" w:rsidR="00A543B9" w:rsidRDefault="00A543B9" w:rsidP="00A543B9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67BB87EB" w14:textId="3D22337E" w:rsidR="00A543B9" w:rsidRPr="008C3395" w:rsidRDefault="00A543B9" w:rsidP="00A543B9">
      <w:pPr>
        <w:pStyle w:val="BodyText"/>
        <w:keepNext/>
        <w:rPr>
          <w:lang w:val="sr-Latn-CS"/>
        </w:rPr>
      </w:pPr>
      <w:r w:rsidRPr="008C3395">
        <w:rPr>
          <w:lang w:val="sr-Latn-CS"/>
        </w:rPr>
        <w:t xml:space="preserve">Kreiranje </w:t>
      </w:r>
      <w:r>
        <w:rPr>
          <w:lang w:val="sr-Latn-CS"/>
        </w:rPr>
        <w:t>tima</w:t>
      </w:r>
      <w:r w:rsidRPr="008C3395">
        <w:rPr>
          <w:lang w:val="sr-Latn-CS"/>
        </w:rPr>
        <w:t xml:space="preserve"> za potrebu korisnika </w:t>
      </w:r>
    </w:p>
    <w:p w14:paraId="205A2235" w14:textId="77777777" w:rsidR="00A543B9" w:rsidRDefault="00A543B9" w:rsidP="00A543B9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CDF0AF2" w14:textId="72E8DB7D" w:rsidR="00A543B9" w:rsidRPr="00A543B9" w:rsidRDefault="00A543B9" w:rsidP="00A543B9">
      <w:pPr>
        <w:pStyle w:val="BodyText"/>
        <w:keepNext/>
        <w:rPr>
          <w:lang w:val="sr-Latn-CS"/>
        </w:rPr>
      </w:pPr>
      <w:r>
        <w:rPr>
          <w:lang w:val="sr-Latn-CS"/>
        </w:rPr>
        <w:t>Clan organizacije</w:t>
      </w:r>
    </w:p>
    <w:p w14:paraId="53B3A886" w14:textId="77777777" w:rsidR="00A543B9" w:rsidRDefault="00A543B9" w:rsidP="00A543B9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E5508E1" w14:textId="086DB288" w:rsidR="00A543B9" w:rsidRPr="008C3395" w:rsidRDefault="00A543B9" w:rsidP="00A543B9">
      <w:pPr>
        <w:pStyle w:val="BodyText"/>
        <w:keepNext/>
        <w:rPr>
          <w:lang w:val="sr-Latn-CS"/>
        </w:rPr>
      </w:pPr>
      <w:r>
        <w:rPr>
          <w:lang w:val="sr-Latn-CS"/>
        </w:rPr>
        <w:t>Nema</w:t>
      </w:r>
    </w:p>
    <w:p w14:paraId="0F425E4F" w14:textId="77777777" w:rsidR="00A543B9" w:rsidRPr="007E0B43" w:rsidRDefault="00A543B9" w:rsidP="00A543B9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0028A384" w14:textId="67A7F852" w:rsidR="00A543B9" w:rsidRDefault="00A543B9" w:rsidP="00A543B9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Korisnik bira opciju za kreiranje tima.</w:t>
      </w:r>
    </w:p>
    <w:p w14:paraId="3215B5E0" w14:textId="589925DA" w:rsidR="00A543B9" w:rsidRPr="008C3395" w:rsidRDefault="00A543B9" w:rsidP="00A543B9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Unosi informacije o timu.</w:t>
      </w:r>
    </w:p>
    <w:p w14:paraId="05EF31B0" w14:textId="77777777" w:rsidR="00A543B9" w:rsidRDefault="00A543B9" w:rsidP="00A543B9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134329B3" w14:textId="678D2816" w:rsidR="00A543B9" w:rsidRPr="00A543B9" w:rsidRDefault="00A543B9" w:rsidP="00A543B9">
      <w:pPr>
        <w:pStyle w:val="BodyText"/>
        <w:keepNext/>
        <w:rPr>
          <w:lang w:val="sr-Latn-CS"/>
        </w:rPr>
      </w:pPr>
      <w:r w:rsidRPr="008C3395">
        <w:rPr>
          <w:i/>
          <w:iCs/>
          <w:lang w:val="sr-Latn-CS"/>
        </w:rPr>
        <w:t>[</w:t>
      </w:r>
      <w:r>
        <w:rPr>
          <w:i/>
          <w:iCs/>
          <w:lang w:val="sr-Latn-CS"/>
        </w:rPr>
        <w:t>Tim</w:t>
      </w:r>
      <w:r w:rsidRPr="008C3395">
        <w:rPr>
          <w:i/>
          <w:iCs/>
          <w:lang w:val="sr-Latn-CS"/>
        </w:rPr>
        <w:t xml:space="preserve"> sa tim imenom vec postoji ]</w:t>
      </w:r>
      <w:r>
        <w:rPr>
          <w:lang w:val="sr-Latn-CS"/>
        </w:rPr>
        <w:t xml:space="preserve"> Prikazuje se obavestenje na formi za kreiranje</w:t>
      </w:r>
    </w:p>
    <w:p w14:paraId="0B85BAA5" w14:textId="5E0D7148" w:rsidR="00786068" w:rsidRPr="003372D3" w:rsidRDefault="00785A86" w:rsidP="00786068">
      <w:pPr>
        <w:pStyle w:val="Heading2"/>
        <w:rPr>
          <w:lang w:val="sr-Latn-CS"/>
        </w:rPr>
      </w:pPr>
      <w:bookmarkStart w:id="11" w:name="_Toc163018905"/>
      <w:r>
        <w:rPr>
          <w:lang w:val="sr-Latn-CS"/>
        </w:rPr>
        <w:t>Pr</w:t>
      </w:r>
      <w:bookmarkEnd w:id="11"/>
      <w:r w:rsidR="0092008A">
        <w:rPr>
          <w:lang w:val="sr-Latn-CS"/>
        </w:rPr>
        <w:t>ikaz timova</w:t>
      </w:r>
    </w:p>
    <w:p w14:paraId="2455FCDF" w14:textId="77777777" w:rsidR="007E0B43" w:rsidRPr="007E0B43" w:rsidRDefault="007E0B43" w:rsidP="007E0B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1D2C1F1" w14:textId="2A528782" w:rsidR="007E0B43" w:rsidRDefault="00407EF3" w:rsidP="007E0B43">
      <w:pPr>
        <w:pStyle w:val="BodyText"/>
        <w:rPr>
          <w:lang w:val="sr-Latn-CS"/>
        </w:rPr>
      </w:pPr>
      <w:r>
        <w:rPr>
          <w:lang w:val="sr-Latn-CS"/>
        </w:rPr>
        <w:t xml:space="preserve">Prikaz stranice sa informacijama o </w:t>
      </w:r>
      <w:r w:rsidR="00A543B9">
        <w:rPr>
          <w:lang w:val="sr-Latn-CS"/>
        </w:rPr>
        <w:t>timovima</w:t>
      </w:r>
      <w:r w:rsidR="002D6EE0">
        <w:rPr>
          <w:lang w:val="sr-Latn-CS"/>
        </w:rPr>
        <w:t xml:space="preserve"> u organizaciji</w:t>
      </w:r>
    </w:p>
    <w:p w14:paraId="5D67069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77AB33A" w14:textId="43A13988" w:rsidR="00A543B9" w:rsidRDefault="00A543B9" w:rsidP="002C12A7">
      <w:pPr>
        <w:pStyle w:val="BodyText"/>
        <w:keepNext/>
        <w:rPr>
          <w:lang w:val="sr-Latn-CS"/>
        </w:rPr>
      </w:pPr>
      <w:r>
        <w:rPr>
          <w:lang w:val="sr-Latn-CS"/>
        </w:rPr>
        <w:t>Clan organizacije</w:t>
      </w:r>
    </w:p>
    <w:p w14:paraId="2DD14782" w14:textId="5F602BBC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0B11C3E" w14:textId="0F4C0127" w:rsidR="007E0B43" w:rsidRDefault="00A543B9" w:rsidP="007E0B43">
      <w:pPr>
        <w:pStyle w:val="BodyText"/>
        <w:rPr>
          <w:lang w:val="sr-Latn-CS"/>
        </w:rPr>
      </w:pPr>
      <w:r>
        <w:rPr>
          <w:lang w:val="sr-Latn-CS"/>
        </w:rPr>
        <w:t xml:space="preserve">Nema </w:t>
      </w:r>
    </w:p>
    <w:p w14:paraId="35956472" w14:textId="77777777" w:rsidR="00255A41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F3B2ECC" w14:textId="16E7A1B6" w:rsidR="00255A41" w:rsidRPr="00255A41" w:rsidRDefault="00255A41" w:rsidP="00E15A22">
      <w:pPr>
        <w:pStyle w:val="BodyText"/>
        <w:numPr>
          <w:ilvl w:val="0"/>
          <w:numId w:val="10"/>
        </w:numPr>
        <w:rPr>
          <w:lang w:val="sr-Latn-CS"/>
        </w:rPr>
      </w:pPr>
      <w:r w:rsidRPr="00255A41">
        <w:rPr>
          <w:lang w:val="sr-Latn-CS"/>
        </w:rPr>
        <w:t xml:space="preserve">Izbor opcije za prikaz informacija o </w:t>
      </w:r>
      <w:r w:rsidR="00A543B9">
        <w:rPr>
          <w:lang w:val="sr-Latn-CS"/>
        </w:rPr>
        <w:t>timovima</w:t>
      </w:r>
      <w:r w:rsidRPr="00255A41">
        <w:rPr>
          <w:lang w:val="sr-Latn-CS"/>
        </w:rPr>
        <w:t>.</w:t>
      </w:r>
    </w:p>
    <w:p w14:paraId="5C7F2997" w14:textId="524E1AEE" w:rsidR="00255A41" w:rsidRDefault="00255A41" w:rsidP="00E15A22">
      <w:pPr>
        <w:pStyle w:val="BodyText"/>
        <w:numPr>
          <w:ilvl w:val="0"/>
          <w:numId w:val="10"/>
        </w:numPr>
        <w:rPr>
          <w:lang w:val="sr-Latn-CS"/>
        </w:rPr>
      </w:pPr>
      <w:r w:rsidRPr="00255A41">
        <w:rPr>
          <w:lang w:val="sr-Latn-CS"/>
        </w:rPr>
        <w:t xml:space="preserve">Prikazuje se stranica sa </w:t>
      </w:r>
      <w:r w:rsidR="002D6EE0">
        <w:rPr>
          <w:lang w:val="sr-Latn-CS"/>
        </w:rPr>
        <w:t xml:space="preserve">spiskom timova u organizaciji </w:t>
      </w:r>
      <w:r w:rsidRPr="00255A41">
        <w:rPr>
          <w:lang w:val="sr-Latn-CS"/>
        </w:rPr>
        <w:t>.</w:t>
      </w:r>
    </w:p>
    <w:p w14:paraId="156B6BC3" w14:textId="2D47C210" w:rsidR="007E0B43" w:rsidRPr="00255A41" w:rsidRDefault="00255A41" w:rsidP="002C12A7">
      <w:pPr>
        <w:pStyle w:val="BodyText"/>
        <w:keepNext/>
        <w:rPr>
          <w:b/>
          <w:bCs/>
          <w:lang w:val="sr-Latn-CS"/>
        </w:rPr>
      </w:pPr>
      <w:r w:rsidRPr="00255A41">
        <w:rPr>
          <w:b/>
          <w:bCs/>
          <w:lang w:val="sr-Latn-CS"/>
        </w:rPr>
        <w:t>I</w:t>
      </w:r>
      <w:r w:rsidR="007E0B43" w:rsidRPr="00255A41">
        <w:rPr>
          <w:b/>
          <w:bCs/>
          <w:lang w:val="sr-Latn-CS"/>
        </w:rPr>
        <w:t>zuzeci:</w:t>
      </w:r>
    </w:p>
    <w:p w14:paraId="5511CC83" w14:textId="77777777" w:rsidR="007E0B43" w:rsidRDefault="00686570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26DFB20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6EBD9AB8" w14:textId="03A0686E" w:rsidR="007E0B43" w:rsidRDefault="00686570" w:rsidP="00255A41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informacijama o </w:t>
      </w:r>
      <w:r w:rsidR="002D6EE0">
        <w:rPr>
          <w:lang w:val="sr-Latn-CS"/>
        </w:rPr>
        <w:t xml:space="preserve">timovima </w:t>
      </w:r>
    </w:p>
    <w:p w14:paraId="7AE57F6C" w14:textId="5159567B" w:rsidR="00786068" w:rsidRPr="003372D3" w:rsidRDefault="003D60F1" w:rsidP="003D60F1">
      <w:pPr>
        <w:pStyle w:val="Heading2"/>
        <w:rPr>
          <w:lang w:val="sr-Latn-CS"/>
        </w:rPr>
      </w:pPr>
      <w:bookmarkStart w:id="12" w:name="_Toc163018906"/>
      <w:r>
        <w:rPr>
          <w:lang w:val="sr-Latn-CS"/>
        </w:rPr>
        <w:lastRenderedPageBreak/>
        <w:t>Pr</w:t>
      </w:r>
      <w:bookmarkEnd w:id="12"/>
      <w:r w:rsidR="0092008A">
        <w:rPr>
          <w:lang w:val="sr-Latn-CS"/>
        </w:rPr>
        <w:t>egled taskova</w:t>
      </w:r>
    </w:p>
    <w:p w14:paraId="515658B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896D991" w14:textId="6D78C48F" w:rsidR="007E0B43" w:rsidRDefault="002D6EE0" w:rsidP="00CF2AB8">
      <w:pPr>
        <w:pStyle w:val="BodyText"/>
        <w:rPr>
          <w:lang w:val="sr-Latn-CS"/>
        </w:rPr>
      </w:pPr>
      <w:r>
        <w:rPr>
          <w:lang w:val="sr-Latn-CS"/>
        </w:rPr>
        <w:t xml:space="preserve">Pregled postojecih taskova u okviri tima u kojem se korisnik nalazi </w:t>
      </w:r>
    </w:p>
    <w:p w14:paraId="4E25957F" w14:textId="4D19A17A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B54A527" w14:textId="7642A3A5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Clan tima</w:t>
      </w:r>
    </w:p>
    <w:p w14:paraId="79116712" w14:textId="758CF99C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C50BB80" w14:textId="2644CDA4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Postojanje taskova</w:t>
      </w:r>
    </w:p>
    <w:p w14:paraId="063A058C" w14:textId="08247A94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7EF16B44" w14:textId="2266CFF6" w:rsidR="002D6EE0" w:rsidRPr="00255A41" w:rsidRDefault="002D6EE0" w:rsidP="002D6EE0">
      <w:pPr>
        <w:pStyle w:val="BodyText"/>
        <w:numPr>
          <w:ilvl w:val="0"/>
          <w:numId w:val="27"/>
        </w:numPr>
        <w:rPr>
          <w:lang w:val="sr-Latn-CS"/>
        </w:rPr>
      </w:pPr>
      <w:r w:rsidRPr="00255A41">
        <w:rPr>
          <w:lang w:val="sr-Latn-CS"/>
        </w:rPr>
        <w:t xml:space="preserve">Izbor opcije za prikaz informacija o </w:t>
      </w:r>
      <w:r>
        <w:rPr>
          <w:lang w:val="sr-Latn-CS"/>
        </w:rPr>
        <w:t>taskovima.</w:t>
      </w:r>
    </w:p>
    <w:p w14:paraId="7A7F411A" w14:textId="28DC3194" w:rsidR="002D6EE0" w:rsidRPr="002D6EE0" w:rsidRDefault="002D6EE0" w:rsidP="002D6EE0">
      <w:pPr>
        <w:pStyle w:val="BodyText"/>
        <w:numPr>
          <w:ilvl w:val="0"/>
          <w:numId w:val="27"/>
        </w:numPr>
        <w:rPr>
          <w:lang w:val="sr-Latn-CS"/>
        </w:rPr>
      </w:pPr>
      <w:r w:rsidRPr="00255A41">
        <w:rPr>
          <w:lang w:val="sr-Latn-CS"/>
        </w:rPr>
        <w:t xml:space="preserve">Prikazuje se stranica sa </w:t>
      </w:r>
      <w:r>
        <w:rPr>
          <w:lang w:val="sr-Latn-CS"/>
        </w:rPr>
        <w:t>spiskom taskova.</w:t>
      </w:r>
    </w:p>
    <w:p w14:paraId="44575B2C" w14:textId="6C2016DE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665186D1" w14:textId="261A2B07" w:rsidR="007E0B43" w:rsidRDefault="002D6EE0" w:rsidP="00CF2AB8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0ADE5F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1D6AD7A" w14:textId="20C55785" w:rsidR="007E0B43" w:rsidRDefault="002D6EE0" w:rsidP="002D6EE0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informacijama o timovima </w:t>
      </w:r>
    </w:p>
    <w:p w14:paraId="33CA14DC" w14:textId="3A14ACD4" w:rsidR="00786068" w:rsidRPr="003372D3" w:rsidRDefault="0092008A" w:rsidP="007061AB">
      <w:pPr>
        <w:pStyle w:val="Heading2"/>
        <w:rPr>
          <w:lang w:val="sr-Latn-CS"/>
        </w:rPr>
      </w:pPr>
      <w:r>
        <w:rPr>
          <w:lang w:val="sr-Latn-CS"/>
        </w:rPr>
        <w:t>Slanje zahteva za taskove</w:t>
      </w:r>
    </w:p>
    <w:p w14:paraId="6A8F1935" w14:textId="31881BD0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D9FC185" w14:textId="7BC14229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Slanje zahteva za prijavljivanje na odredjeni task u timu</w:t>
      </w:r>
    </w:p>
    <w:p w14:paraId="7F61A0F2" w14:textId="119AE849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ECDF7FB" w14:textId="467E1E19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Clan tima</w:t>
      </w:r>
    </w:p>
    <w:p w14:paraId="43AD3B05" w14:textId="6373BF64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A82442E" w14:textId="0AE0F320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Nema</w:t>
      </w:r>
    </w:p>
    <w:p w14:paraId="0210F32E" w14:textId="0BC9B47E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41DE9F7" w14:textId="1468D291" w:rsidR="00E23D94" w:rsidRPr="00E23D94" w:rsidRDefault="00E23D94" w:rsidP="00E23D94">
      <w:pPr>
        <w:pStyle w:val="BodyText"/>
        <w:keepNext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 xml:space="preserve">Korisnik bira task iz liste dostupnih taskova. </w:t>
      </w:r>
    </w:p>
    <w:p w14:paraId="7E719AB1" w14:textId="21CA3691" w:rsidR="00E23D94" w:rsidRPr="00E23D94" w:rsidRDefault="00E23D94" w:rsidP="00E23D94">
      <w:pPr>
        <w:pStyle w:val="BodyText"/>
        <w:keepNext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Korisnik salje zahtev za izradu tog taska.</w:t>
      </w:r>
    </w:p>
    <w:p w14:paraId="420598AB" w14:textId="05799996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73854E0A" w14:textId="45FC24A0" w:rsidR="002D6EE0" w:rsidRPr="002D6EE0" w:rsidRDefault="002D6EE0" w:rsidP="002C12A7">
      <w:pPr>
        <w:pStyle w:val="BodyText"/>
        <w:keepNext/>
        <w:rPr>
          <w:lang w:val="sr-Latn-CS"/>
        </w:rPr>
      </w:pPr>
      <w:r w:rsidRPr="002D6EE0">
        <w:rPr>
          <w:lang w:val="sr-Latn-CS"/>
        </w:rPr>
        <w:t>Nema</w:t>
      </w:r>
    </w:p>
    <w:p w14:paraId="0CCC86E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A23BB52" w14:textId="4E20EF5B" w:rsidR="007E0B43" w:rsidRDefault="00E23D94" w:rsidP="009F61E4">
      <w:pPr>
        <w:pStyle w:val="BodyText"/>
        <w:rPr>
          <w:lang w:val="sr-Latn-CS"/>
        </w:rPr>
      </w:pPr>
      <w:r>
        <w:rPr>
          <w:lang w:val="sr-Latn-CS"/>
        </w:rPr>
        <w:t>Poslat zahtev vodji tima .</w:t>
      </w:r>
    </w:p>
    <w:p w14:paraId="57D60A03" w14:textId="1A9D9DBB" w:rsidR="00786068" w:rsidRPr="003372D3" w:rsidRDefault="00F31591" w:rsidP="00786068">
      <w:pPr>
        <w:pStyle w:val="Heading2"/>
        <w:rPr>
          <w:lang w:val="sr-Latn-CS"/>
        </w:rPr>
      </w:pPr>
      <w:bookmarkStart w:id="13" w:name="_Toc163018908"/>
      <w:r>
        <w:rPr>
          <w:lang w:val="sr-Latn-CS"/>
        </w:rPr>
        <w:t>Dodavanj</w:t>
      </w:r>
      <w:bookmarkEnd w:id="13"/>
      <w:r w:rsidR="0092008A">
        <w:rPr>
          <w:lang w:val="sr-Latn-CS"/>
        </w:rPr>
        <w:t>e clanova organizacije</w:t>
      </w:r>
    </w:p>
    <w:p w14:paraId="494AEB0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A2778DB" w14:textId="5C53BF98" w:rsidR="007E0B43" w:rsidRDefault="0079569D" w:rsidP="00F31591">
      <w:pPr>
        <w:pStyle w:val="BodyText"/>
        <w:rPr>
          <w:lang w:val="sr-Latn-CS"/>
        </w:rPr>
      </w:pPr>
      <w:r>
        <w:rPr>
          <w:lang w:val="sr-Latn-CS"/>
        </w:rPr>
        <w:t>Dodavanje</w:t>
      </w:r>
      <w:r w:rsidR="00F31591">
        <w:rPr>
          <w:lang w:val="sr-Latn-CS"/>
        </w:rPr>
        <w:t xml:space="preserve"> nov</w:t>
      </w:r>
      <w:r w:rsidR="004F28BF">
        <w:rPr>
          <w:lang w:val="sr-Latn-CS"/>
        </w:rPr>
        <w:t xml:space="preserve">og clana od </w:t>
      </w:r>
      <w:r>
        <w:rPr>
          <w:lang w:val="sr-Latn-CS"/>
        </w:rPr>
        <w:t xml:space="preserve">strane </w:t>
      </w:r>
      <w:r w:rsidR="004F28BF">
        <w:rPr>
          <w:lang w:val="sr-Latn-CS"/>
        </w:rPr>
        <w:t>administratora oragnizacije</w:t>
      </w:r>
    </w:p>
    <w:p w14:paraId="3754596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9F78BB5" w14:textId="1969ED62" w:rsidR="007E0B43" w:rsidRDefault="004F28BF" w:rsidP="007C4972">
      <w:pPr>
        <w:pStyle w:val="BodyText"/>
        <w:rPr>
          <w:lang w:val="sr-Latn-CS"/>
        </w:rPr>
      </w:pPr>
      <w:r>
        <w:rPr>
          <w:lang w:val="sr-Latn-CS"/>
        </w:rPr>
        <w:t>Administrator Organizacije</w:t>
      </w:r>
    </w:p>
    <w:p w14:paraId="68B761D0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E305834" w14:textId="1D8BA0E9" w:rsidR="007E0B43" w:rsidRDefault="004F28BF" w:rsidP="007E0B43">
      <w:pPr>
        <w:pStyle w:val="BodyText"/>
        <w:rPr>
          <w:lang w:val="sr-Latn-CS"/>
        </w:rPr>
      </w:pPr>
      <w:r>
        <w:rPr>
          <w:lang w:val="sr-Latn-CS"/>
        </w:rPr>
        <w:t xml:space="preserve">Korisnik je administrator </w:t>
      </w:r>
    </w:p>
    <w:p w14:paraId="7FB4B57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Osnovni tok:</w:t>
      </w:r>
    </w:p>
    <w:p w14:paraId="52A218ED" w14:textId="77E2CF0E" w:rsidR="007E0B43" w:rsidRDefault="004F28BF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Administrator </w:t>
      </w:r>
      <w:r w:rsidR="00D77D96">
        <w:rPr>
          <w:lang w:val="sr-Latn-CS"/>
        </w:rPr>
        <w:t xml:space="preserve"> bira opciju za</w:t>
      </w:r>
      <w:r>
        <w:rPr>
          <w:lang w:val="sr-Latn-CS"/>
        </w:rPr>
        <w:t xml:space="preserve"> dodavanje</w:t>
      </w:r>
      <w:r w:rsidR="00D77D96">
        <w:rPr>
          <w:lang w:val="sr-Latn-CS"/>
        </w:rPr>
        <w:t>.</w:t>
      </w:r>
    </w:p>
    <w:p w14:paraId="2FA32A9E" w14:textId="049BD60A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Prikazuje se stranica sa</w:t>
      </w:r>
      <w:r w:rsidR="004F28BF">
        <w:rPr>
          <w:lang w:val="sr-Latn-CS"/>
        </w:rPr>
        <w:t xml:space="preserve"> zahtevima za pristup</w:t>
      </w:r>
    </w:p>
    <w:p w14:paraId="696F0111" w14:textId="2406EE90" w:rsidR="004F28BF" w:rsidRDefault="004F28BF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Administrator bira korisnika kog ce dodati</w:t>
      </w:r>
    </w:p>
    <w:p w14:paraId="4AA79E8F" w14:textId="5D82C8AD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7D598D07" w14:textId="0A9E7E98" w:rsidR="004F28BF" w:rsidRPr="004F28BF" w:rsidRDefault="004F28BF" w:rsidP="002C12A7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4A226A4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D40F5D9" w14:textId="7D94CCF8" w:rsidR="008A7AA7" w:rsidRDefault="00D77D96" w:rsidP="008A7AA7">
      <w:pPr>
        <w:pStyle w:val="BodyText"/>
        <w:rPr>
          <w:lang w:val="sr-Latn-CS"/>
        </w:rPr>
      </w:pPr>
      <w:r>
        <w:rPr>
          <w:lang w:val="sr-Latn-CS"/>
        </w:rPr>
        <w:t>No</w:t>
      </w:r>
      <w:r w:rsidR="004F28BF">
        <w:rPr>
          <w:lang w:val="sr-Latn-CS"/>
        </w:rPr>
        <w:t>vi</w:t>
      </w:r>
      <w:r w:rsidR="00397243">
        <w:rPr>
          <w:lang w:val="sr-Latn-CS"/>
        </w:rPr>
        <w:t xml:space="preserve"> clan organizacije </w:t>
      </w:r>
      <w:r w:rsidR="004F28BF">
        <w:rPr>
          <w:lang w:val="sr-Latn-CS"/>
        </w:rPr>
        <w:t>je dodat</w:t>
      </w:r>
      <w:r>
        <w:rPr>
          <w:lang w:val="sr-Latn-CS"/>
        </w:rPr>
        <w:t>.</w:t>
      </w:r>
    </w:p>
    <w:p w14:paraId="4F52D762" w14:textId="05F1930F" w:rsidR="006C2F57" w:rsidRDefault="008A7AA7" w:rsidP="006C2F57">
      <w:pPr>
        <w:pStyle w:val="Heading2"/>
        <w:rPr>
          <w:lang w:val="sr-Latn-CS"/>
        </w:rPr>
      </w:pPr>
      <w:r>
        <w:rPr>
          <w:lang w:val="sr-Latn-CS"/>
        </w:rPr>
        <w:t>Uklanjanje clanova organizacije</w:t>
      </w:r>
    </w:p>
    <w:p w14:paraId="5B360E51" w14:textId="77777777" w:rsidR="004F28BF" w:rsidRPr="007E0B43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3D020E7" w14:textId="774C41D7" w:rsidR="004F28BF" w:rsidRDefault="004F28BF" w:rsidP="004F28BF">
      <w:pPr>
        <w:pStyle w:val="BodyText"/>
        <w:rPr>
          <w:lang w:val="sr-Latn-CS"/>
        </w:rPr>
      </w:pPr>
      <w:r>
        <w:rPr>
          <w:lang w:val="sr-Latn-CS"/>
        </w:rPr>
        <w:t>Uklanjanje novog clana od strane administratora oragnizacije</w:t>
      </w:r>
    </w:p>
    <w:p w14:paraId="228B11D7" w14:textId="77777777" w:rsidR="004F28BF" w:rsidRPr="007E0B43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4C38295D" w14:textId="77777777" w:rsidR="004F28BF" w:rsidRDefault="004F28BF" w:rsidP="004F28BF">
      <w:pPr>
        <w:pStyle w:val="BodyText"/>
        <w:rPr>
          <w:lang w:val="sr-Latn-CS"/>
        </w:rPr>
      </w:pPr>
      <w:r>
        <w:rPr>
          <w:lang w:val="sr-Latn-CS"/>
        </w:rPr>
        <w:t>Administrator Organizacije</w:t>
      </w:r>
    </w:p>
    <w:p w14:paraId="2197C0D5" w14:textId="77777777" w:rsidR="004F28BF" w:rsidRPr="007E0B43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5CD825F" w14:textId="77777777" w:rsidR="004F28BF" w:rsidRDefault="004F28BF" w:rsidP="004F28BF">
      <w:pPr>
        <w:pStyle w:val="BodyText"/>
        <w:rPr>
          <w:lang w:val="sr-Latn-CS"/>
        </w:rPr>
      </w:pPr>
      <w:r>
        <w:rPr>
          <w:lang w:val="sr-Latn-CS"/>
        </w:rPr>
        <w:t xml:space="preserve">Korisnik je administrator </w:t>
      </w:r>
    </w:p>
    <w:p w14:paraId="480F4BEE" w14:textId="77777777" w:rsidR="004F28BF" w:rsidRPr="007E0B43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0DE0C600" w14:textId="3EBD12DF" w:rsidR="004F28BF" w:rsidRDefault="004F28BF" w:rsidP="004F28BF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 xml:space="preserve">Administrator  bira opciju za </w:t>
      </w:r>
      <w:r w:rsidR="00397243">
        <w:rPr>
          <w:lang w:val="sr-Latn-CS"/>
        </w:rPr>
        <w:t>uklanjanje</w:t>
      </w:r>
      <w:r>
        <w:rPr>
          <w:lang w:val="sr-Latn-CS"/>
        </w:rPr>
        <w:t>.</w:t>
      </w:r>
    </w:p>
    <w:p w14:paraId="0318ADFE" w14:textId="6F41AEB1" w:rsidR="004F28BF" w:rsidRDefault="004F28BF" w:rsidP="004F28BF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 xml:space="preserve">Prikazuje se stranica </w:t>
      </w:r>
      <w:r w:rsidR="00397243">
        <w:rPr>
          <w:lang w:val="sr-Latn-CS"/>
        </w:rPr>
        <w:t>sa listom clanova organizacije</w:t>
      </w:r>
    </w:p>
    <w:p w14:paraId="64D7A165" w14:textId="25927D18" w:rsidR="004F28BF" w:rsidRDefault="004F28BF" w:rsidP="004F28BF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 xml:space="preserve">Administrator bira korisnika kog ce </w:t>
      </w:r>
      <w:r w:rsidR="00397243">
        <w:rPr>
          <w:lang w:val="sr-Latn-CS"/>
        </w:rPr>
        <w:t>ukloniti</w:t>
      </w:r>
    </w:p>
    <w:p w14:paraId="3F577B68" w14:textId="77777777" w:rsidR="004F28BF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1A261BDA" w14:textId="77777777" w:rsidR="004F28BF" w:rsidRPr="004F28BF" w:rsidRDefault="004F28BF" w:rsidP="004F28BF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43073038" w14:textId="77777777" w:rsidR="004F28BF" w:rsidRPr="007E0B43" w:rsidRDefault="004F28BF" w:rsidP="004F28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FA36A69" w14:textId="6C8B905C" w:rsidR="004F28BF" w:rsidRPr="004F28BF" w:rsidRDefault="00397243" w:rsidP="004F28BF">
      <w:pPr>
        <w:rPr>
          <w:lang w:val="sr-Latn-CS"/>
        </w:rPr>
      </w:pPr>
      <w:r>
        <w:rPr>
          <w:lang w:val="sr-Latn-CS"/>
        </w:rPr>
        <w:t xml:space="preserve"> </w:t>
      </w:r>
      <w:r>
        <w:rPr>
          <w:lang w:val="sr-Latn-CS"/>
        </w:rPr>
        <w:tab/>
        <w:t>Clan organizacije je uklonjen</w:t>
      </w:r>
    </w:p>
    <w:p w14:paraId="29E130FB" w14:textId="50883224" w:rsidR="00786068" w:rsidRDefault="008A7AA7" w:rsidP="00786068">
      <w:pPr>
        <w:pStyle w:val="Heading2"/>
        <w:rPr>
          <w:lang w:val="sr-Latn-CS"/>
        </w:rPr>
      </w:pPr>
      <w:r>
        <w:rPr>
          <w:lang w:val="sr-Latn-CS"/>
        </w:rPr>
        <w:t>Dodavanje tima</w:t>
      </w:r>
    </w:p>
    <w:p w14:paraId="3B7655B3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5C28852" w14:textId="57B71966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Dodavanje novog time od strane clana  oragnizacije</w:t>
      </w:r>
    </w:p>
    <w:p w14:paraId="52F498E4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C9A3A46" w14:textId="616DCDEE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Administrator Organizacije , Clan Organizacije</w:t>
      </w:r>
    </w:p>
    <w:p w14:paraId="13BA41EF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B8031A2" w14:textId="44512FC2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Korisnik je uclanjen u neku organizaciju</w:t>
      </w:r>
    </w:p>
    <w:p w14:paraId="2FFCFC74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76DB780" w14:textId="5DA25379" w:rsidR="00397243" w:rsidRDefault="00397243" w:rsidP="00397243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 xml:space="preserve">Clan organizcije  bira opciju za kreiranje tima </w:t>
      </w:r>
    </w:p>
    <w:p w14:paraId="6725564E" w14:textId="588C1266" w:rsidR="00397243" w:rsidRDefault="00397243" w:rsidP="00397243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Prikazuje se stranica sa opcijama za kreiranje tima</w:t>
      </w:r>
    </w:p>
    <w:p w14:paraId="51DA4EE5" w14:textId="7777777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Izuzeci:</w:t>
      </w:r>
    </w:p>
    <w:p w14:paraId="3F117A70" w14:textId="77777777" w:rsidR="00397243" w:rsidRPr="004F28BF" w:rsidRDefault="00397243" w:rsidP="00397243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1C92ECF6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B995DC7" w14:textId="369EF5A3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Novi tim je kreiran i dodat u organizaciju</w:t>
      </w:r>
    </w:p>
    <w:p w14:paraId="13F86639" w14:textId="77777777" w:rsidR="00397243" w:rsidRPr="00397243" w:rsidRDefault="00397243" w:rsidP="00397243">
      <w:pPr>
        <w:rPr>
          <w:lang w:val="sr-Latn-CS"/>
        </w:rPr>
      </w:pPr>
    </w:p>
    <w:p w14:paraId="75A10EDB" w14:textId="125735A4" w:rsidR="00786068" w:rsidRDefault="008A7AA7" w:rsidP="00786068">
      <w:pPr>
        <w:pStyle w:val="Heading2"/>
        <w:rPr>
          <w:lang w:val="sr-Latn-CS"/>
        </w:rPr>
      </w:pPr>
      <w:r>
        <w:rPr>
          <w:lang w:val="sr-Latn-CS"/>
        </w:rPr>
        <w:t xml:space="preserve">Uklanjanje </w:t>
      </w:r>
      <w:r w:rsidR="0092008A">
        <w:rPr>
          <w:lang w:val="sr-Latn-CS"/>
        </w:rPr>
        <w:t xml:space="preserve"> tima</w:t>
      </w:r>
    </w:p>
    <w:p w14:paraId="538C74F5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E6FADB9" w14:textId="04877F96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Uklanjanje tima od strane administratora oragnizacije ili vodje tima</w:t>
      </w:r>
    </w:p>
    <w:p w14:paraId="2D68806E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D13B6DB" w14:textId="0DFB46DA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Administrator Organizacije , Vodja tima</w:t>
      </w:r>
    </w:p>
    <w:p w14:paraId="185AC08F" w14:textId="3D26ADC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FE59193" w14:textId="30EF8803" w:rsidR="00397243" w:rsidRPr="00397243" w:rsidRDefault="00397243" w:rsidP="00397243">
      <w:pPr>
        <w:pStyle w:val="BodyText"/>
        <w:keepNext/>
        <w:rPr>
          <w:lang w:val="sr-Latn-CS"/>
        </w:rPr>
      </w:pPr>
      <w:r w:rsidRPr="00397243">
        <w:rPr>
          <w:lang w:val="sr-Latn-CS"/>
        </w:rPr>
        <w:t>Korisnik je vodja tima ili administrator organizacije</w:t>
      </w:r>
    </w:p>
    <w:p w14:paraId="68722CDC" w14:textId="4AABD567" w:rsidR="00397243" w:rsidRPr="007E0B43" w:rsidRDefault="00397243" w:rsidP="003972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7F2FE2BD" w14:textId="22D3E382" w:rsidR="00397243" w:rsidRDefault="00397243" w:rsidP="0039724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 xml:space="preserve">Korisnik  bira opciju za uklanjanje tima </w:t>
      </w:r>
    </w:p>
    <w:p w14:paraId="35CBB5E3" w14:textId="2F1950BE" w:rsidR="00397243" w:rsidRDefault="00397243" w:rsidP="0039724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Korisnik bira tim koji zeli da ukloni</w:t>
      </w:r>
    </w:p>
    <w:p w14:paraId="6B1A5F4C" w14:textId="142C6073" w:rsidR="00397243" w:rsidRDefault="00397243" w:rsidP="0039724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Prikazuje se stranica sa potvrdu o akciji uklanjanja odabranog tima</w:t>
      </w:r>
    </w:p>
    <w:p w14:paraId="02131101" w14:textId="7777777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308002F2" w14:textId="77777777" w:rsidR="00397243" w:rsidRPr="004F28BF" w:rsidRDefault="00397243" w:rsidP="00397243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39FDBE81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6823B5F" w14:textId="755DFC0E" w:rsidR="00397243" w:rsidRDefault="00397243" w:rsidP="00397243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>Odabrani tim je obrisan.</w:t>
      </w:r>
    </w:p>
    <w:p w14:paraId="36B186C8" w14:textId="77777777" w:rsidR="00397243" w:rsidRPr="00397243" w:rsidRDefault="00397243" w:rsidP="00397243">
      <w:pPr>
        <w:rPr>
          <w:lang w:val="sr-Latn-CS"/>
        </w:rPr>
      </w:pPr>
    </w:p>
    <w:p w14:paraId="4592776A" w14:textId="2E742070" w:rsidR="00786068" w:rsidRDefault="008A7AA7" w:rsidP="00786068">
      <w:pPr>
        <w:pStyle w:val="Heading2"/>
        <w:rPr>
          <w:lang w:val="sr-Latn-CS"/>
        </w:rPr>
      </w:pPr>
      <w:r>
        <w:rPr>
          <w:lang w:val="sr-Latn-CS"/>
        </w:rPr>
        <w:t>Dodavanje clanova tima</w:t>
      </w:r>
    </w:p>
    <w:p w14:paraId="6CCFD6DA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C726593" w14:textId="30891DBF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 xml:space="preserve">Dodavanje novog clana od strane vodje tima  </w:t>
      </w:r>
    </w:p>
    <w:p w14:paraId="4BAFA652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2C8C839D" w14:textId="02479607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Vodja tima</w:t>
      </w:r>
    </w:p>
    <w:p w14:paraId="25A1E020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E1FE70B" w14:textId="01454171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38EF6C69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41EC2B3" w14:textId="47951B43" w:rsidR="00397243" w:rsidRDefault="00397243" w:rsidP="00397243">
      <w:pPr>
        <w:pStyle w:val="BodyText"/>
        <w:numPr>
          <w:ilvl w:val="0"/>
          <w:numId w:val="33"/>
        </w:numPr>
        <w:rPr>
          <w:lang w:val="sr-Latn-CS"/>
        </w:rPr>
      </w:pPr>
      <w:r>
        <w:rPr>
          <w:lang w:val="sr-Latn-CS"/>
        </w:rPr>
        <w:t xml:space="preserve">Korisnik bira opciju za dodavanje clana tima </w:t>
      </w:r>
    </w:p>
    <w:p w14:paraId="3B201C9A" w14:textId="22D94809" w:rsidR="00397243" w:rsidRDefault="00397243" w:rsidP="00397243">
      <w:pPr>
        <w:pStyle w:val="BodyText"/>
        <w:numPr>
          <w:ilvl w:val="0"/>
          <w:numId w:val="33"/>
        </w:numPr>
        <w:rPr>
          <w:lang w:val="sr-Latn-CS"/>
        </w:rPr>
      </w:pPr>
      <w:r>
        <w:rPr>
          <w:lang w:val="sr-Latn-CS"/>
        </w:rPr>
        <w:t>Prikazuje se stranica sa opcijama za dodavanje clanova tima</w:t>
      </w:r>
    </w:p>
    <w:p w14:paraId="04AD3FEA" w14:textId="31CF116E" w:rsidR="00397243" w:rsidRDefault="00397243" w:rsidP="00397243">
      <w:pPr>
        <w:pStyle w:val="BodyText"/>
        <w:numPr>
          <w:ilvl w:val="0"/>
          <w:numId w:val="33"/>
        </w:numPr>
        <w:rPr>
          <w:lang w:val="sr-Latn-CS"/>
        </w:rPr>
      </w:pPr>
      <w:r>
        <w:rPr>
          <w:lang w:val="sr-Latn-CS"/>
        </w:rPr>
        <w:t>Korisnik bira clana koga zeli da doda</w:t>
      </w:r>
    </w:p>
    <w:p w14:paraId="344D8D22" w14:textId="583D8FF1" w:rsidR="00397243" w:rsidRDefault="00397243" w:rsidP="00397243">
      <w:pPr>
        <w:pStyle w:val="BodyText"/>
        <w:ind w:left="1080"/>
        <w:rPr>
          <w:lang w:val="sr-Latn-CS"/>
        </w:rPr>
      </w:pPr>
    </w:p>
    <w:p w14:paraId="59F61609" w14:textId="7777777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Izuzeci:</w:t>
      </w:r>
    </w:p>
    <w:p w14:paraId="50B84C28" w14:textId="77777777" w:rsidR="00397243" w:rsidRPr="004F28BF" w:rsidRDefault="00397243" w:rsidP="00397243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494E8228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8F612AA" w14:textId="067468D2" w:rsidR="00397243" w:rsidRP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Novi clan je  dodat u tim.</w:t>
      </w:r>
    </w:p>
    <w:p w14:paraId="32ACC4C8" w14:textId="665637E4" w:rsidR="00786068" w:rsidRDefault="008A7AA7" w:rsidP="00786068">
      <w:pPr>
        <w:pStyle w:val="Heading2"/>
        <w:rPr>
          <w:lang w:val="sr-Latn-CS"/>
        </w:rPr>
      </w:pPr>
      <w:r>
        <w:rPr>
          <w:lang w:val="sr-Latn-CS"/>
        </w:rPr>
        <w:t>Uklanjanje clanova tima</w:t>
      </w:r>
    </w:p>
    <w:p w14:paraId="0371C302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E52C90B" w14:textId="0D2B0047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 xml:space="preserve">Uklanjanje </w:t>
      </w:r>
      <w:r w:rsidR="005D33DD">
        <w:rPr>
          <w:lang w:val="sr-Latn-CS"/>
        </w:rPr>
        <w:t>clana</w:t>
      </w:r>
      <w:r>
        <w:rPr>
          <w:lang w:val="sr-Latn-CS"/>
        </w:rPr>
        <w:t xml:space="preserve"> od strane</w:t>
      </w:r>
      <w:r w:rsidR="005D33DD">
        <w:rPr>
          <w:lang w:val="sr-Latn-CS"/>
        </w:rPr>
        <w:t xml:space="preserve"> </w:t>
      </w:r>
      <w:r>
        <w:rPr>
          <w:lang w:val="sr-Latn-CS"/>
        </w:rPr>
        <w:t>vodje tima</w:t>
      </w:r>
    </w:p>
    <w:p w14:paraId="08F77002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790BB5F" w14:textId="45B65F49" w:rsidR="00397243" w:rsidRDefault="00397243" w:rsidP="00397243">
      <w:pPr>
        <w:pStyle w:val="BodyText"/>
        <w:rPr>
          <w:lang w:val="sr-Latn-CS"/>
        </w:rPr>
      </w:pPr>
      <w:r>
        <w:rPr>
          <w:lang w:val="sr-Latn-CS"/>
        </w:rPr>
        <w:t>Vodja tima</w:t>
      </w:r>
    </w:p>
    <w:p w14:paraId="2670D94B" w14:textId="7777777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24CEB69" w14:textId="31AF5DA5" w:rsidR="00397243" w:rsidRPr="00397243" w:rsidRDefault="00397243" w:rsidP="00397243">
      <w:pPr>
        <w:pStyle w:val="BodyText"/>
        <w:keepNext/>
        <w:rPr>
          <w:lang w:val="sr-Latn-CS"/>
        </w:rPr>
      </w:pPr>
      <w:r w:rsidRPr="00397243">
        <w:rPr>
          <w:lang w:val="sr-Latn-CS"/>
        </w:rPr>
        <w:t>Korisnik je vodja tima</w:t>
      </w:r>
      <w:r w:rsidR="005D33DD">
        <w:rPr>
          <w:lang w:val="sr-Latn-CS"/>
        </w:rPr>
        <w:t>.</w:t>
      </w:r>
    </w:p>
    <w:p w14:paraId="6BEFFAD3" w14:textId="77777777" w:rsidR="00397243" w:rsidRPr="007E0B43" w:rsidRDefault="00397243" w:rsidP="00397243">
      <w:pPr>
        <w:pStyle w:val="BodyText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70766F21" w14:textId="680057F3" w:rsidR="00397243" w:rsidRDefault="00397243" w:rsidP="00397243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 xml:space="preserve">Korisnik  bira opciju za uklanjanje </w:t>
      </w:r>
      <w:r w:rsidR="005D33DD">
        <w:rPr>
          <w:lang w:val="sr-Latn-CS"/>
        </w:rPr>
        <w:t>clana tima</w:t>
      </w:r>
      <w:r>
        <w:rPr>
          <w:lang w:val="sr-Latn-CS"/>
        </w:rPr>
        <w:t xml:space="preserve"> </w:t>
      </w:r>
    </w:p>
    <w:p w14:paraId="0A923635" w14:textId="39214D57" w:rsidR="00397243" w:rsidRDefault="00397243" w:rsidP="00397243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 xml:space="preserve">Korisnik bira </w:t>
      </w:r>
      <w:r w:rsidR="005D33DD">
        <w:rPr>
          <w:lang w:val="sr-Latn-CS"/>
        </w:rPr>
        <w:t>clana</w:t>
      </w:r>
      <w:r>
        <w:rPr>
          <w:lang w:val="sr-Latn-CS"/>
        </w:rPr>
        <w:t xml:space="preserve"> ko</w:t>
      </w:r>
      <w:r w:rsidR="005D33DD">
        <w:rPr>
          <w:lang w:val="sr-Latn-CS"/>
        </w:rPr>
        <w:t>ga</w:t>
      </w:r>
      <w:r>
        <w:rPr>
          <w:lang w:val="sr-Latn-CS"/>
        </w:rPr>
        <w:t xml:space="preserve"> zeli da ukloni</w:t>
      </w:r>
    </w:p>
    <w:p w14:paraId="2636546A" w14:textId="0C9BC864" w:rsidR="00397243" w:rsidRDefault="00397243" w:rsidP="00397243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 xml:space="preserve">Prikazuje se stranica sa potvrdu o akciji uklanjanja odabranog </w:t>
      </w:r>
      <w:r w:rsidR="005D33DD">
        <w:rPr>
          <w:lang w:val="sr-Latn-CS"/>
        </w:rPr>
        <w:t>clana</w:t>
      </w:r>
    </w:p>
    <w:p w14:paraId="0D513317" w14:textId="77777777" w:rsidR="003972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7F219EE4" w14:textId="77777777" w:rsidR="00397243" w:rsidRPr="004F28BF" w:rsidRDefault="00397243" w:rsidP="00397243">
      <w:pPr>
        <w:pStyle w:val="BodyText"/>
        <w:keepNext/>
        <w:rPr>
          <w:lang w:val="sr-Latn-CS"/>
        </w:rPr>
      </w:pPr>
      <w:r w:rsidRPr="004F28BF">
        <w:rPr>
          <w:lang w:val="sr-Latn-CS"/>
        </w:rPr>
        <w:t>Nema</w:t>
      </w:r>
    </w:p>
    <w:p w14:paraId="47D9911B" w14:textId="77777777" w:rsidR="00397243" w:rsidRPr="007E0B43" w:rsidRDefault="00397243" w:rsidP="0039724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166C7A8" w14:textId="61194F85" w:rsidR="00397243" w:rsidRPr="00397243" w:rsidRDefault="00397243" w:rsidP="005D33DD">
      <w:pPr>
        <w:pStyle w:val="BodyText"/>
        <w:ind w:left="0" w:firstLine="720"/>
        <w:rPr>
          <w:lang w:val="sr-Latn-CS"/>
        </w:rPr>
      </w:pPr>
      <w:r>
        <w:rPr>
          <w:lang w:val="sr-Latn-CS"/>
        </w:rPr>
        <w:t xml:space="preserve">Odabrani </w:t>
      </w:r>
      <w:r w:rsidR="005D33DD">
        <w:rPr>
          <w:lang w:val="sr-Latn-CS"/>
        </w:rPr>
        <w:t>clan</w:t>
      </w:r>
      <w:r>
        <w:rPr>
          <w:lang w:val="sr-Latn-CS"/>
        </w:rPr>
        <w:t xml:space="preserve"> je</w:t>
      </w:r>
      <w:r w:rsidR="005D33DD">
        <w:rPr>
          <w:lang w:val="sr-Latn-CS"/>
        </w:rPr>
        <w:t xml:space="preserve"> uklonjen </w:t>
      </w:r>
      <w:r>
        <w:rPr>
          <w:lang w:val="sr-Latn-CS"/>
        </w:rPr>
        <w:t>.</w:t>
      </w:r>
    </w:p>
    <w:p w14:paraId="05A324A3" w14:textId="06B5C2D7" w:rsidR="00786068" w:rsidRDefault="0092008A" w:rsidP="00AB730D">
      <w:pPr>
        <w:pStyle w:val="Heading2"/>
        <w:rPr>
          <w:lang w:val="sr-Latn-CS"/>
        </w:rPr>
      </w:pPr>
      <w:r>
        <w:rPr>
          <w:lang w:val="sr-Latn-CS"/>
        </w:rPr>
        <w:t>Ocenjivanje rada</w:t>
      </w:r>
    </w:p>
    <w:p w14:paraId="577F7FB9" w14:textId="7D2440A4" w:rsidR="000F1ABF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2D0D739" w14:textId="4E7F0004" w:rsidR="00910398" w:rsidRPr="00910398" w:rsidRDefault="00910398" w:rsidP="000F1ABF">
      <w:pPr>
        <w:pStyle w:val="BodyText"/>
        <w:keepNext/>
        <w:rPr>
          <w:lang w:val="sr-Latn-CS"/>
        </w:rPr>
      </w:pPr>
      <w:r w:rsidRPr="00910398">
        <w:rPr>
          <w:lang w:val="sr-Latn-CS"/>
        </w:rPr>
        <w:t>Korisnik ocenjuje uspesnost izvrsenja taska</w:t>
      </w:r>
    </w:p>
    <w:p w14:paraId="15C90186" w14:textId="77777777" w:rsidR="000F1ABF" w:rsidRPr="007E0B43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B4C23E1" w14:textId="77777777" w:rsidR="000F1ABF" w:rsidRDefault="000F1ABF" w:rsidP="000F1ABF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13096368" w14:textId="77777777" w:rsidR="000F1ABF" w:rsidRPr="007E0B43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A373923" w14:textId="77777777" w:rsidR="000F1ABF" w:rsidRDefault="000F1ABF" w:rsidP="000F1ABF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6397E1EF" w14:textId="77777777" w:rsidR="000F1ABF" w:rsidRPr="007E0B43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4C36F15" w14:textId="0584ECB6" w:rsidR="000F1ABF" w:rsidRDefault="000F1ABF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910398">
        <w:rPr>
          <w:lang w:val="sr-Latn-CS"/>
        </w:rPr>
        <w:t xml:space="preserve">prikaz </w:t>
      </w:r>
      <w:r>
        <w:rPr>
          <w:lang w:val="sr-Latn-CS"/>
        </w:rPr>
        <w:t xml:space="preserve"> </w:t>
      </w:r>
      <w:r w:rsidR="00910398">
        <w:rPr>
          <w:lang w:val="sr-Latn-CS"/>
        </w:rPr>
        <w:t>taskova</w:t>
      </w:r>
      <w:r>
        <w:rPr>
          <w:lang w:val="sr-Latn-CS"/>
        </w:rPr>
        <w:t xml:space="preserve"> </w:t>
      </w:r>
    </w:p>
    <w:p w14:paraId="688949A0" w14:textId="23EFF901" w:rsidR="000F1ABF" w:rsidRDefault="000F1ABF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910398">
        <w:rPr>
          <w:lang w:val="sr-Latn-CS"/>
        </w:rPr>
        <w:t>spiskom</w:t>
      </w:r>
      <w:r>
        <w:rPr>
          <w:lang w:val="sr-Latn-CS"/>
        </w:rPr>
        <w:t xml:space="preserve"> </w:t>
      </w:r>
      <w:r w:rsidR="00910398">
        <w:rPr>
          <w:lang w:val="sr-Latn-CS"/>
        </w:rPr>
        <w:t>taskova</w:t>
      </w:r>
      <w:r>
        <w:rPr>
          <w:lang w:val="sr-Latn-CS"/>
        </w:rPr>
        <w:t>.</w:t>
      </w:r>
    </w:p>
    <w:p w14:paraId="48305236" w14:textId="3FE31DA5" w:rsidR="00910398" w:rsidRDefault="00910398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Korisnik bira task koji zeli da oceni</w:t>
      </w:r>
    </w:p>
    <w:p w14:paraId="06F5251A" w14:textId="7C81B289" w:rsidR="00910398" w:rsidRDefault="00910398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Prikazuje se forma za ocenjivanje</w:t>
      </w:r>
    </w:p>
    <w:p w14:paraId="16AB2A68" w14:textId="2C79B0CD" w:rsidR="00910398" w:rsidRDefault="00910398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Korisnik unosi potrebne podatke </w:t>
      </w:r>
    </w:p>
    <w:p w14:paraId="53808250" w14:textId="0E159C7E" w:rsidR="00910398" w:rsidRDefault="00910398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Vrsi se provera podataka [ izuzetak  : podaci nisu validni]</w:t>
      </w:r>
    </w:p>
    <w:p w14:paraId="6E2141FF" w14:textId="7B8774AB" w:rsidR="00910398" w:rsidRDefault="00910398" w:rsidP="000F1ABF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Vrsi se azuriranje podataka u bazi podataka</w:t>
      </w:r>
    </w:p>
    <w:p w14:paraId="75DA6686" w14:textId="77777777" w:rsidR="000F1ABF" w:rsidRPr="007E0B43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Izuzeci:</w:t>
      </w:r>
    </w:p>
    <w:p w14:paraId="569C15FE" w14:textId="63E38700" w:rsidR="000F1ABF" w:rsidRPr="00241485" w:rsidRDefault="00910398" w:rsidP="000F1ABF">
      <w:pPr>
        <w:pStyle w:val="BodyText"/>
        <w:rPr>
          <w:lang w:val="sr-Latn-CS"/>
        </w:rPr>
      </w:pPr>
      <w:r>
        <w:rPr>
          <w:lang w:val="sr-Latn-CS"/>
        </w:rPr>
        <w:t xml:space="preserve">[Podaci nisu validni ] Prikazuje se obavestenje </w:t>
      </w:r>
    </w:p>
    <w:p w14:paraId="3D04A018" w14:textId="77777777" w:rsidR="000F1ABF" w:rsidRPr="007E0B43" w:rsidRDefault="000F1ABF" w:rsidP="000F1ABF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1DA9104" w14:textId="2126C455" w:rsidR="000F1ABF" w:rsidRDefault="00910398" w:rsidP="000F1ABF">
      <w:pPr>
        <w:pStyle w:val="BodyText"/>
        <w:rPr>
          <w:lang w:val="sr-Latn-CS"/>
        </w:rPr>
      </w:pPr>
      <w:r>
        <w:rPr>
          <w:lang w:val="sr-Latn-CS"/>
        </w:rPr>
        <w:t xml:space="preserve">Task je ocenjen </w:t>
      </w:r>
    </w:p>
    <w:p w14:paraId="630763D2" w14:textId="1AE69DEA" w:rsidR="00910398" w:rsidRDefault="00910398" w:rsidP="000F1ABF">
      <w:pPr>
        <w:pStyle w:val="BodyText"/>
        <w:rPr>
          <w:b/>
          <w:bCs/>
          <w:lang w:val="sr-Latn-CS"/>
        </w:rPr>
      </w:pPr>
      <w:r w:rsidRPr="00910398">
        <w:rPr>
          <w:b/>
          <w:bCs/>
          <w:lang w:val="sr-Latn-CS"/>
        </w:rPr>
        <w:t>Sekvencijalni dijagram :</w:t>
      </w:r>
    </w:p>
    <w:p w14:paraId="1C44D2CE" w14:textId="78905B0D" w:rsidR="00E03CFB" w:rsidRPr="00910398" w:rsidRDefault="00E03CFB" w:rsidP="000F1ABF">
      <w:pPr>
        <w:pStyle w:val="BodyText"/>
        <w:rPr>
          <w:b/>
          <w:bCs/>
          <w:lang w:val="sr-Latn-CS"/>
        </w:rPr>
      </w:pPr>
      <w:r>
        <w:rPr>
          <w:noProof/>
        </w:rPr>
        <w:drawing>
          <wp:inline distT="0" distB="0" distL="0" distR="0" wp14:anchorId="5501FFFA" wp14:editId="30790E55">
            <wp:extent cx="5940198" cy="589365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016" cy="595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4944" w14:textId="77777777" w:rsidR="00910398" w:rsidRPr="000F1ABF" w:rsidRDefault="00910398" w:rsidP="000F1ABF">
      <w:pPr>
        <w:pStyle w:val="BodyText"/>
        <w:rPr>
          <w:lang w:val="sr-Latn-CS"/>
        </w:rPr>
      </w:pPr>
    </w:p>
    <w:p w14:paraId="5FF9B7D3" w14:textId="2FFA3BCC" w:rsidR="00786068" w:rsidRPr="003372D3" w:rsidRDefault="0092008A" w:rsidP="00CA5E5F">
      <w:pPr>
        <w:pStyle w:val="Heading2"/>
        <w:rPr>
          <w:lang w:val="sr-Latn-CS"/>
        </w:rPr>
      </w:pPr>
      <w:r>
        <w:rPr>
          <w:lang w:val="sr-Latn-CS"/>
        </w:rPr>
        <w:lastRenderedPageBreak/>
        <w:t>Pr</w:t>
      </w:r>
      <w:r w:rsidR="008A7AA7">
        <w:rPr>
          <w:lang w:val="sr-Latn-CS"/>
        </w:rPr>
        <w:t>egled profila clanova</w:t>
      </w:r>
    </w:p>
    <w:p w14:paraId="0A0DF239" w14:textId="230C9EC0" w:rsid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632E1C6" w14:textId="0D74E32E" w:rsidR="005D33DD" w:rsidRPr="005D33DD" w:rsidRDefault="005D33DD" w:rsidP="002C12A7">
      <w:pPr>
        <w:pStyle w:val="BodyText"/>
        <w:keepNext/>
        <w:rPr>
          <w:lang w:val="sr-Latn-CS"/>
        </w:rPr>
      </w:pPr>
      <w:r w:rsidRPr="005D33DD">
        <w:rPr>
          <w:lang w:val="sr-Latn-CS"/>
        </w:rPr>
        <w:t xml:space="preserve">Pregled dostupnih informacija o odabranom clanu </w:t>
      </w:r>
    </w:p>
    <w:p w14:paraId="55E1B8A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4F76199D" w14:textId="1FD4B021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 xml:space="preserve">Vođa </w:t>
      </w:r>
      <w:r w:rsidR="005D33DD">
        <w:rPr>
          <w:lang w:val="sr-Latn-CS"/>
        </w:rPr>
        <w:t>tima</w:t>
      </w:r>
    </w:p>
    <w:p w14:paraId="00C17D4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9F0773F" w14:textId="53701987" w:rsidR="007E0B43" w:rsidRDefault="005D33DD" w:rsidP="007E0B43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391B6CE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C2E988C" w14:textId="65E30026" w:rsidR="007E0B43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5D33DD">
        <w:rPr>
          <w:lang w:val="sr-Latn-CS"/>
        </w:rPr>
        <w:t>pregled</w:t>
      </w:r>
      <w:r>
        <w:rPr>
          <w:lang w:val="sr-Latn-CS"/>
        </w:rPr>
        <w:t xml:space="preserve"> </w:t>
      </w:r>
      <w:r w:rsidR="005D33DD">
        <w:rPr>
          <w:lang w:val="sr-Latn-CS"/>
        </w:rPr>
        <w:t>informacija o clanu</w:t>
      </w:r>
      <w:r>
        <w:rPr>
          <w:lang w:val="sr-Latn-CS"/>
        </w:rPr>
        <w:t>.</w:t>
      </w:r>
    </w:p>
    <w:p w14:paraId="529F304A" w14:textId="74E885BE" w:rsidR="00234684" w:rsidRDefault="00234684" w:rsidP="00234684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5D33DD">
        <w:rPr>
          <w:lang w:val="sr-Latn-CS"/>
        </w:rPr>
        <w:t>podacima o clanu.</w:t>
      </w:r>
    </w:p>
    <w:p w14:paraId="788184CF" w14:textId="30CF9AC3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1BD1017F" w14:textId="2E954D9F" w:rsidR="007E0B43" w:rsidRPr="00241485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3C33283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AF081B6" w14:textId="2149F6B0" w:rsidR="00DD3B0F" w:rsidRDefault="005D33DD" w:rsidP="00DD3B0F">
      <w:pPr>
        <w:pStyle w:val="BodyText"/>
        <w:rPr>
          <w:lang w:val="sr-Latn-CS"/>
        </w:rPr>
      </w:pPr>
      <w:r>
        <w:rPr>
          <w:lang w:val="sr-Latn-CS"/>
        </w:rPr>
        <w:t>Interfejs za pregled informacija</w:t>
      </w:r>
    </w:p>
    <w:p w14:paraId="030AA86E" w14:textId="77777777" w:rsidR="005D33DD" w:rsidRDefault="008A7AA7" w:rsidP="0069530A">
      <w:pPr>
        <w:pStyle w:val="Heading2"/>
        <w:rPr>
          <w:lang w:val="sr-Latn-CS"/>
        </w:rPr>
      </w:pPr>
      <w:r w:rsidRPr="005D33DD">
        <w:rPr>
          <w:lang w:val="sr-Latn-CS"/>
        </w:rPr>
        <w:t>Prihvatanje zahteva za taskove</w:t>
      </w:r>
    </w:p>
    <w:p w14:paraId="4AEC3530" w14:textId="77777777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62C1593D" w14:textId="0394743B" w:rsidR="005D33DD" w:rsidRPr="005D33DD" w:rsidRDefault="005D33DD" w:rsidP="005D33DD">
      <w:pPr>
        <w:pStyle w:val="BodyText"/>
        <w:keepNext/>
        <w:rPr>
          <w:lang w:val="sr-Latn-CS"/>
        </w:rPr>
      </w:pPr>
      <w:r w:rsidRPr="005D33DD">
        <w:rPr>
          <w:lang w:val="sr-Latn-CS"/>
        </w:rPr>
        <w:t>Pr</w:t>
      </w:r>
      <w:r>
        <w:rPr>
          <w:lang w:val="sr-Latn-CS"/>
        </w:rPr>
        <w:t>ihvatanje</w:t>
      </w:r>
      <w:r w:rsidRPr="005D33DD">
        <w:rPr>
          <w:lang w:val="sr-Latn-CS"/>
        </w:rPr>
        <w:t xml:space="preserve"> </w:t>
      </w:r>
      <w:r>
        <w:rPr>
          <w:lang w:val="sr-Latn-CS"/>
        </w:rPr>
        <w:t>zahteva</w:t>
      </w:r>
      <w:r w:rsidRPr="005D33DD">
        <w:rPr>
          <w:lang w:val="sr-Latn-CS"/>
        </w:rPr>
        <w:t xml:space="preserve"> </w:t>
      </w:r>
      <w:r>
        <w:rPr>
          <w:lang w:val="sr-Latn-CS"/>
        </w:rPr>
        <w:t>za rad na taskovima koji su clanovi poslali</w:t>
      </w:r>
    </w:p>
    <w:p w14:paraId="2E897219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9EAE300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7313607F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969DEBF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7D9333E7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33B220D" w14:textId="6F9085AB" w:rsidR="005D33DD" w:rsidRDefault="005D33DD" w:rsidP="005D33DD">
      <w:pPr>
        <w:pStyle w:val="BodyText"/>
        <w:numPr>
          <w:ilvl w:val="0"/>
          <w:numId w:val="35"/>
        </w:numPr>
        <w:rPr>
          <w:lang w:val="sr-Latn-CS"/>
        </w:rPr>
      </w:pPr>
      <w:r>
        <w:rPr>
          <w:lang w:val="sr-Latn-CS"/>
        </w:rPr>
        <w:t>Korisnik bira opciju za pregled zahteva .</w:t>
      </w:r>
    </w:p>
    <w:p w14:paraId="5E960D62" w14:textId="709F86C2" w:rsidR="005D33DD" w:rsidRDefault="005D33DD" w:rsidP="005D33DD">
      <w:pPr>
        <w:pStyle w:val="BodyText"/>
        <w:numPr>
          <w:ilvl w:val="0"/>
          <w:numId w:val="35"/>
        </w:numPr>
        <w:rPr>
          <w:lang w:val="sr-Latn-CS"/>
        </w:rPr>
      </w:pPr>
      <w:r>
        <w:rPr>
          <w:lang w:val="sr-Latn-CS"/>
        </w:rPr>
        <w:t>Prikazuje se stranica sa listom zahteva.</w:t>
      </w:r>
    </w:p>
    <w:p w14:paraId="3301B956" w14:textId="5826C93A" w:rsidR="005D33DD" w:rsidRDefault="00362FC2" w:rsidP="005D33DD">
      <w:pPr>
        <w:pStyle w:val="BodyText"/>
        <w:numPr>
          <w:ilvl w:val="0"/>
          <w:numId w:val="35"/>
        </w:numPr>
        <w:rPr>
          <w:lang w:val="sr-Latn-CS"/>
        </w:rPr>
      </w:pPr>
      <w:r>
        <w:rPr>
          <w:lang w:val="sr-Latn-CS"/>
        </w:rPr>
        <w:t>Korisnik prihvata odredjeni zahtev.</w:t>
      </w:r>
    </w:p>
    <w:p w14:paraId="3D8C5F70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4D3628AC" w14:textId="77777777" w:rsidR="005D33DD" w:rsidRPr="00241485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31C33849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29530E48" w14:textId="48E2881A" w:rsidR="005D33DD" w:rsidRDefault="00362FC2" w:rsidP="005D33DD">
      <w:pPr>
        <w:pStyle w:val="BodyText"/>
        <w:rPr>
          <w:lang w:val="sr-Latn-CS"/>
        </w:rPr>
      </w:pPr>
      <w:r>
        <w:rPr>
          <w:lang w:val="sr-Latn-CS"/>
        </w:rPr>
        <w:t xml:space="preserve">Task je prihvacen </w:t>
      </w:r>
    </w:p>
    <w:p w14:paraId="1D455B24" w14:textId="4594D121" w:rsidR="0092008A" w:rsidRDefault="0092008A" w:rsidP="0069530A">
      <w:pPr>
        <w:pStyle w:val="Heading2"/>
        <w:rPr>
          <w:lang w:val="sr-Latn-CS"/>
        </w:rPr>
      </w:pPr>
      <w:r w:rsidRPr="005D33DD">
        <w:rPr>
          <w:lang w:val="sr-Latn-CS"/>
        </w:rPr>
        <w:t>P</w:t>
      </w:r>
      <w:r w:rsidR="008A7AA7" w:rsidRPr="005D33DD">
        <w:rPr>
          <w:lang w:val="sr-Latn-CS"/>
        </w:rPr>
        <w:t>ostavljanje taskova</w:t>
      </w:r>
    </w:p>
    <w:p w14:paraId="064EB325" w14:textId="77777777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43B4A1E" w14:textId="13FF119D" w:rsidR="005D33DD" w:rsidRPr="005D33DD" w:rsidRDefault="00362FC2" w:rsidP="005D33DD">
      <w:pPr>
        <w:pStyle w:val="BodyText"/>
        <w:keepNext/>
        <w:rPr>
          <w:lang w:val="sr-Latn-CS"/>
        </w:rPr>
      </w:pPr>
      <w:r>
        <w:rPr>
          <w:lang w:val="sr-Latn-CS"/>
        </w:rPr>
        <w:t>Postavljanje taskova za izradu od strane vodje tima</w:t>
      </w:r>
    </w:p>
    <w:p w14:paraId="419712CD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BB91B43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6757BC8B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2BE90D38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26ACE653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20CD4D8" w14:textId="1E4B6C76" w:rsidR="005D33DD" w:rsidRDefault="005D33DD" w:rsidP="005D33DD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362FC2">
        <w:rPr>
          <w:lang w:val="sr-Latn-CS"/>
        </w:rPr>
        <w:t>kreiranje</w:t>
      </w:r>
      <w:r>
        <w:rPr>
          <w:lang w:val="sr-Latn-CS"/>
        </w:rPr>
        <w:t xml:space="preserve"> </w:t>
      </w:r>
      <w:r w:rsidR="00362FC2">
        <w:rPr>
          <w:lang w:val="sr-Latn-CS"/>
        </w:rPr>
        <w:t>taska</w:t>
      </w:r>
      <w:r>
        <w:rPr>
          <w:lang w:val="sr-Latn-CS"/>
        </w:rPr>
        <w:t>.</w:t>
      </w:r>
    </w:p>
    <w:p w14:paraId="514E4260" w14:textId="43102CB4" w:rsidR="005D33DD" w:rsidRDefault="005D33DD" w:rsidP="005D33DD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362FC2">
        <w:rPr>
          <w:lang w:val="sr-Latn-CS"/>
        </w:rPr>
        <w:t xml:space="preserve">forma </w:t>
      </w:r>
      <w:r>
        <w:rPr>
          <w:lang w:val="sr-Latn-CS"/>
        </w:rPr>
        <w:t xml:space="preserve"> </w:t>
      </w:r>
      <w:r w:rsidR="00362FC2">
        <w:rPr>
          <w:lang w:val="sr-Latn-CS"/>
        </w:rPr>
        <w:t>za kreiranje</w:t>
      </w:r>
      <w:r>
        <w:rPr>
          <w:lang w:val="sr-Latn-CS"/>
        </w:rPr>
        <w:t>.</w:t>
      </w:r>
    </w:p>
    <w:p w14:paraId="5E8FD7B2" w14:textId="674D3598" w:rsidR="00362FC2" w:rsidRDefault="00362FC2" w:rsidP="005D33DD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>Korisnik unosi potrebne podatke</w:t>
      </w:r>
    </w:p>
    <w:p w14:paraId="180DE7D4" w14:textId="77777777" w:rsidR="00362FC2" w:rsidRDefault="00362FC2" w:rsidP="00362FC2">
      <w:pPr>
        <w:pStyle w:val="BodyText"/>
        <w:ind w:left="1440"/>
        <w:rPr>
          <w:lang w:val="sr-Latn-CS"/>
        </w:rPr>
      </w:pPr>
    </w:p>
    <w:p w14:paraId="425549E5" w14:textId="3AD5477E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232473E2" w14:textId="11268D07" w:rsidR="00362FC2" w:rsidRPr="00362FC2" w:rsidRDefault="00362FC2" w:rsidP="005D33DD">
      <w:pPr>
        <w:pStyle w:val="BodyText"/>
        <w:keepNext/>
        <w:rPr>
          <w:i/>
          <w:iCs/>
          <w:lang w:val="sr-Latn-CS"/>
        </w:rPr>
      </w:pPr>
      <w:r w:rsidRPr="00362FC2">
        <w:rPr>
          <w:i/>
          <w:iCs/>
          <w:lang w:val="sr-Latn-CS"/>
        </w:rPr>
        <w:t>[Nevalidan unos podataka]</w:t>
      </w:r>
      <w:r>
        <w:rPr>
          <w:i/>
          <w:iCs/>
          <w:lang w:val="sr-Latn-CS"/>
        </w:rPr>
        <w:t xml:space="preserve"> </w:t>
      </w:r>
      <w:r w:rsidRPr="00362FC2">
        <w:rPr>
          <w:lang w:val="sr-Latn-CS"/>
        </w:rPr>
        <w:t>Prikazuje se obavestenje korisniku</w:t>
      </w:r>
    </w:p>
    <w:p w14:paraId="00148192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70C57D5" w14:textId="2CCD92C1" w:rsidR="005D33DD" w:rsidRPr="00362FC2" w:rsidRDefault="00362FC2" w:rsidP="00362FC2">
      <w:pPr>
        <w:pStyle w:val="BodyText"/>
        <w:rPr>
          <w:lang w:val="sr-Latn-CS"/>
        </w:rPr>
      </w:pPr>
      <w:r>
        <w:rPr>
          <w:lang w:val="sr-Latn-CS"/>
        </w:rPr>
        <w:t xml:space="preserve">Task je kreiran </w:t>
      </w:r>
    </w:p>
    <w:p w14:paraId="7CBFC275" w14:textId="12869983" w:rsidR="0092008A" w:rsidRDefault="0092008A" w:rsidP="005D33DD">
      <w:pPr>
        <w:pStyle w:val="Heading2"/>
        <w:rPr>
          <w:lang w:val="sr-Latn-CS"/>
        </w:rPr>
      </w:pPr>
      <w:r>
        <w:rPr>
          <w:lang w:val="sr-Latn-CS"/>
        </w:rPr>
        <w:t>Pregled ucinka</w:t>
      </w:r>
    </w:p>
    <w:p w14:paraId="61B8F6DA" w14:textId="77777777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0FE302A8" w14:textId="402BE81C" w:rsidR="005D33DD" w:rsidRPr="005D33DD" w:rsidRDefault="005D33DD" w:rsidP="005D33DD">
      <w:pPr>
        <w:pStyle w:val="BodyText"/>
        <w:keepNext/>
        <w:rPr>
          <w:lang w:val="sr-Latn-CS"/>
        </w:rPr>
      </w:pPr>
      <w:r w:rsidRPr="005D33DD">
        <w:rPr>
          <w:lang w:val="sr-Latn-CS"/>
        </w:rPr>
        <w:t xml:space="preserve">Pregled </w:t>
      </w:r>
      <w:r w:rsidR="00362FC2">
        <w:rPr>
          <w:lang w:val="sr-Latn-CS"/>
        </w:rPr>
        <w:t>ucinka</w:t>
      </w:r>
      <w:r w:rsidRPr="005D33DD">
        <w:rPr>
          <w:lang w:val="sr-Latn-CS"/>
        </w:rPr>
        <w:t xml:space="preserve"> </w:t>
      </w:r>
      <w:r w:rsidR="00362FC2">
        <w:rPr>
          <w:lang w:val="sr-Latn-CS"/>
        </w:rPr>
        <w:t>datog clana na</w:t>
      </w:r>
      <w:r w:rsidRPr="005D33DD">
        <w:rPr>
          <w:lang w:val="sr-Latn-CS"/>
        </w:rPr>
        <w:t xml:space="preserve"> odabranom </w:t>
      </w:r>
      <w:r w:rsidR="00362FC2">
        <w:rPr>
          <w:lang w:val="sr-Latn-CS"/>
        </w:rPr>
        <w:t>projektu</w:t>
      </w:r>
      <w:r w:rsidRPr="005D33DD">
        <w:rPr>
          <w:lang w:val="sr-Latn-CS"/>
        </w:rPr>
        <w:t xml:space="preserve"> </w:t>
      </w:r>
    </w:p>
    <w:p w14:paraId="12E9AB5E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296001CD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6331E857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CAB4DC4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22D30ADB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554454F" w14:textId="704C8DEE" w:rsidR="005D33DD" w:rsidRDefault="005D33DD" w:rsidP="005D33DD">
      <w:pPr>
        <w:pStyle w:val="BodyText"/>
        <w:numPr>
          <w:ilvl w:val="0"/>
          <w:numId w:val="38"/>
        </w:numPr>
        <w:rPr>
          <w:lang w:val="sr-Latn-CS"/>
        </w:rPr>
      </w:pPr>
      <w:r>
        <w:rPr>
          <w:lang w:val="sr-Latn-CS"/>
        </w:rPr>
        <w:t xml:space="preserve">Korisnik bira opciju za pregled </w:t>
      </w:r>
      <w:r w:rsidR="00362FC2">
        <w:rPr>
          <w:lang w:val="sr-Latn-CS"/>
        </w:rPr>
        <w:t>ucinka</w:t>
      </w:r>
      <w:r>
        <w:rPr>
          <w:lang w:val="sr-Latn-CS"/>
        </w:rPr>
        <w:t xml:space="preserve"> </w:t>
      </w:r>
      <w:r w:rsidR="000F1ABF">
        <w:rPr>
          <w:lang w:val="sr-Latn-CS"/>
        </w:rPr>
        <w:t>clana na odredjenom projektu</w:t>
      </w:r>
    </w:p>
    <w:p w14:paraId="5CF3A1B1" w14:textId="45FFB739" w:rsidR="005D33DD" w:rsidRDefault="005D33DD" w:rsidP="005D33DD">
      <w:pPr>
        <w:pStyle w:val="BodyText"/>
        <w:numPr>
          <w:ilvl w:val="0"/>
          <w:numId w:val="38"/>
        </w:numPr>
        <w:rPr>
          <w:lang w:val="sr-Latn-CS"/>
        </w:rPr>
      </w:pPr>
      <w:r>
        <w:rPr>
          <w:lang w:val="sr-Latn-CS"/>
        </w:rPr>
        <w:t xml:space="preserve">Prikazuje se stranica sa podacima </w:t>
      </w:r>
      <w:r w:rsidR="000F1ABF">
        <w:rPr>
          <w:lang w:val="sr-Latn-CS"/>
        </w:rPr>
        <w:t>o</w:t>
      </w:r>
      <w:r>
        <w:rPr>
          <w:lang w:val="sr-Latn-CS"/>
        </w:rPr>
        <w:t xml:space="preserve"> clanu.</w:t>
      </w:r>
    </w:p>
    <w:p w14:paraId="098EF3C6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4C2A98B1" w14:textId="77777777" w:rsidR="005D33DD" w:rsidRPr="00241485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1930AD1F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7B6E4A89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Interfejs za pregled informacija</w:t>
      </w:r>
    </w:p>
    <w:p w14:paraId="5DB20C16" w14:textId="77777777" w:rsidR="005D33DD" w:rsidRDefault="005D33DD" w:rsidP="0092008A">
      <w:pPr>
        <w:pStyle w:val="BodyText"/>
        <w:ind w:left="0"/>
        <w:rPr>
          <w:rFonts w:asciiTheme="minorBidi" w:hAnsiTheme="minorBidi" w:cstheme="minorBidi"/>
          <w:b/>
          <w:bCs/>
          <w:lang w:val="sr-Latn-CS"/>
        </w:rPr>
      </w:pPr>
    </w:p>
    <w:p w14:paraId="71CF4917" w14:textId="79E19F49" w:rsidR="0092008A" w:rsidRDefault="0092008A" w:rsidP="005D33DD">
      <w:pPr>
        <w:pStyle w:val="Heading2"/>
        <w:rPr>
          <w:lang w:val="sr-Latn-CS"/>
        </w:rPr>
      </w:pPr>
      <w:r>
        <w:rPr>
          <w:lang w:val="sr-Latn-CS"/>
        </w:rPr>
        <w:t xml:space="preserve">Opis projekta </w:t>
      </w:r>
    </w:p>
    <w:p w14:paraId="43145A0D" w14:textId="77777777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ECF7E7C" w14:textId="416D1C6B" w:rsidR="005D33DD" w:rsidRPr="005D33DD" w:rsidRDefault="005D33DD" w:rsidP="005D33DD">
      <w:pPr>
        <w:pStyle w:val="BodyText"/>
        <w:keepNext/>
        <w:rPr>
          <w:lang w:val="sr-Latn-CS"/>
        </w:rPr>
      </w:pPr>
      <w:r w:rsidRPr="005D33DD">
        <w:rPr>
          <w:lang w:val="sr-Latn-CS"/>
        </w:rPr>
        <w:t xml:space="preserve">Pregled dostupnih informacija o odabranom </w:t>
      </w:r>
      <w:r w:rsidR="000F1ABF">
        <w:rPr>
          <w:lang w:val="sr-Latn-CS"/>
        </w:rPr>
        <w:t>projektu</w:t>
      </w:r>
      <w:r w:rsidRPr="005D33DD">
        <w:rPr>
          <w:lang w:val="sr-Latn-CS"/>
        </w:rPr>
        <w:t xml:space="preserve"> </w:t>
      </w:r>
    </w:p>
    <w:p w14:paraId="79344C1C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658D21E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7881C427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54F04A8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63725781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493CBBA" w14:textId="63FD8351" w:rsidR="005D33DD" w:rsidRDefault="005D33DD" w:rsidP="005D33DD">
      <w:pPr>
        <w:pStyle w:val="BodyText"/>
        <w:numPr>
          <w:ilvl w:val="0"/>
          <w:numId w:val="39"/>
        </w:numPr>
        <w:rPr>
          <w:lang w:val="sr-Latn-CS"/>
        </w:rPr>
      </w:pPr>
      <w:r>
        <w:rPr>
          <w:lang w:val="sr-Latn-CS"/>
        </w:rPr>
        <w:t xml:space="preserve">Korisnik bira opciju za pregled informacija o </w:t>
      </w:r>
      <w:r w:rsidR="000F1ABF">
        <w:rPr>
          <w:lang w:val="sr-Latn-CS"/>
        </w:rPr>
        <w:t xml:space="preserve">odabranom projektu </w:t>
      </w:r>
      <w:r>
        <w:rPr>
          <w:lang w:val="sr-Latn-CS"/>
        </w:rPr>
        <w:t>.</w:t>
      </w:r>
    </w:p>
    <w:p w14:paraId="24FB6C93" w14:textId="6057FD85" w:rsidR="005D33DD" w:rsidRDefault="005D33DD" w:rsidP="005D33DD">
      <w:pPr>
        <w:pStyle w:val="BodyText"/>
        <w:numPr>
          <w:ilvl w:val="0"/>
          <w:numId w:val="39"/>
        </w:numPr>
        <w:rPr>
          <w:lang w:val="sr-Latn-CS"/>
        </w:rPr>
      </w:pPr>
      <w:r>
        <w:rPr>
          <w:lang w:val="sr-Latn-CS"/>
        </w:rPr>
        <w:lastRenderedPageBreak/>
        <w:t xml:space="preserve">Prikazuje se stranica sa </w:t>
      </w:r>
      <w:r w:rsidR="000F1ABF">
        <w:rPr>
          <w:lang w:val="sr-Latn-CS"/>
        </w:rPr>
        <w:t>opisom datog projekta</w:t>
      </w:r>
      <w:r>
        <w:rPr>
          <w:lang w:val="sr-Latn-CS"/>
        </w:rPr>
        <w:t>.</w:t>
      </w:r>
    </w:p>
    <w:p w14:paraId="5C80FA40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5B0D4197" w14:textId="77777777" w:rsidR="005D33DD" w:rsidRPr="00241485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269A1D9E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09AAD608" w14:textId="09B35C51" w:rsidR="005D33DD" w:rsidRPr="000F1ABF" w:rsidRDefault="005D33DD" w:rsidP="000F1ABF">
      <w:pPr>
        <w:pStyle w:val="BodyText"/>
        <w:rPr>
          <w:lang w:val="sr-Latn-CS"/>
        </w:rPr>
      </w:pPr>
      <w:r>
        <w:rPr>
          <w:lang w:val="sr-Latn-CS"/>
        </w:rPr>
        <w:t xml:space="preserve">Interfejs za pregled </w:t>
      </w:r>
      <w:r w:rsidR="000F1ABF">
        <w:rPr>
          <w:lang w:val="sr-Latn-CS"/>
        </w:rPr>
        <w:t xml:space="preserve">opisa </w:t>
      </w:r>
    </w:p>
    <w:p w14:paraId="189EB324" w14:textId="6638531C" w:rsidR="008A7AA7" w:rsidRDefault="008A7AA7" w:rsidP="005D33DD">
      <w:pPr>
        <w:pStyle w:val="Heading2"/>
        <w:rPr>
          <w:lang w:val="sr-Latn-CS"/>
        </w:rPr>
      </w:pPr>
      <w:r>
        <w:rPr>
          <w:lang w:val="sr-Latn-CS"/>
        </w:rPr>
        <w:t>Pregled liste projekata</w:t>
      </w:r>
    </w:p>
    <w:p w14:paraId="79C1F070" w14:textId="77777777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2031E75C" w14:textId="239D8BEC" w:rsidR="005D33DD" w:rsidRPr="005D33DD" w:rsidRDefault="005D33DD" w:rsidP="005D33DD">
      <w:pPr>
        <w:pStyle w:val="BodyText"/>
        <w:keepNext/>
        <w:rPr>
          <w:lang w:val="sr-Latn-CS"/>
        </w:rPr>
      </w:pPr>
      <w:r w:rsidRPr="005D33DD">
        <w:rPr>
          <w:lang w:val="sr-Latn-CS"/>
        </w:rPr>
        <w:t xml:space="preserve">Pregled </w:t>
      </w:r>
      <w:r w:rsidR="00362FC2">
        <w:rPr>
          <w:lang w:val="sr-Latn-CS"/>
        </w:rPr>
        <w:t xml:space="preserve">liste projekata </w:t>
      </w:r>
      <w:r w:rsidRPr="005D33DD">
        <w:rPr>
          <w:lang w:val="sr-Latn-CS"/>
        </w:rPr>
        <w:t xml:space="preserve"> </w:t>
      </w:r>
      <w:r w:rsidR="00362FC2">
        <w:rPr>
          <w:lang w:val="sr-Latn-CS"/>
        </w:rPr>
        <w:t>za</w:t>
      </w:r>
      <w:r w:rsidRPr="005D33DD">
        <w:rPr>
          <w:lang w:val="sr-Latn-CS"/>
        </w:rPr>
        <w:t xml:space="preserve"> odabrano</w:t>
      </w:r>
      <w:r w:rsidR="00362FC2">
        <w:rPr>
          <w:lang w:val="sr-Latn-CS"/>
        </w:rPr>
        <w:t xml:space="preserve">g </w:t>
      </w:r>
      <w:r w:rsidRPr="005D33DD">
        <w:rPr>
          <w:lang w:val="sr-Latn-CS"/>
        </w:rPr>
        <w:t>clan</w:t>
      </w:r>
      <w:r w:rsidR="00362FC2">
        <w:rPr>
          <w:lang w:val="sr-Latn-CS"/>
        </w:rPr>
        <w:t>a</w:t>
      </w:r>
      <w:r w:rsidRPr="005D33DD">
        <w:rPr>
          <w:lang w:val="sr-Latn-CS"/>
        </w:rPr>
        <w:t xml:space="preserve"> </w:t>
      </w:r>
    </w:p>
    <w:p w14:paraId="358572D7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B936158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Vođa tima</w:t>
      </w:r>
    </w:p>
    <w:p w14:paraId="400A527F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70BB0B2" w14:textId="77777777" w:rsidR="005D33DD" w:rsidRDefault="005D33DD" w:rsidP="005D33DD">
      <w:pPr>
        <w:pStyle w:val="BodyText"/>
        <w:rPr>
          <w:lang w:val="sr-Latn-CS"/>
        </w:rPr>
      </w:pPr>
      <w:r>
        <w:rPr>
          <w:lang w:val="sr-Latn-CS"/>
        </w:rPr>
        <w:t>Korisnik je vodja tima</w:t>
      </w:r>
    </w:p>
    <w:p w14:paraId="46867F58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0D03547" w14:textId="53802F12" w:rsidR="005D33DD" w:rsidRDefault="005D33DD" w:rsidP="005D33DD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 xml:space="preserve">Korisnik bira opciju za pregled </w:t>
      </w:r>
      <w:r w:rsidR="00362FC2">
        <w:rPr>
          <w:lang w:val="sr-Latn-CS"/>
        </w:rPr>
        <w:t>projekata na kojima je clan radio</w:t>
      </w:r>
      <w:r>
        <w:rPr>
          <w:lang w:val="sr-Latn-CS"/>
        </w:rPr>
        <w:t>.</w:t>
      </w:r>
    </w:p>
    <w:p w14:paraId="3E98A442" w14:textId="738F1EB1" w:rsidR="005D33DD" w:rsidRDefault="005D33DD" w:rsidP="005D33DD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362FC2">
        <w:rPr>
          <w:lang w:val="sr-Latn-CS"/>
        </w:rPr>
        <w:t xml:space="preserve"> listom projekata </w:t>
      </w:r>
      <w:r>
        <w:rPr>
          <w:lang w:val="sr-Latn-CS"/>
        </w:rPr>
        <w:t>.</w:t>
      </w:r>
    </w:p>
    <w:p w14:paraId="00E24C0D" w14:textId="54995B6B" w:rsidR="005D33DD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Izuzeci:</w:t>
      </w:r>
    </w:p>
    <w:p w14:paraId="1A550019" w14:textId="019D7127" w:rsidR="00362FC2" w:rsidRPr="00362FC2" w:rsidRDefault="00362FC2" w:rsidP="005D33DD">
      <w:pPr>
        <w:pStyle w:val="BodyText"/>
        <w:keepNext/>
        <w:rPr>
          <w:lang w:val="sr-Latn-CS"/>
        </w:rPr>
      </w:pPr>
      <w:r w:rsidRPr="00362FC2">
        <w:rPr>
          <w:i/>
          <w:iCs/>
          <w:lang w:val="sr-Latn-CS"/>
        </w:rPr>
        <w:t>[Odabrani clan nema nijedan prethodni projekat]</w:t>
      </w:r>
      <w:r w:rsidRPr="00362FC2">
        <w:rPr>
          <w:lang w:val="sr-Latn-CS"/>
        </w:rPr>
        <w:t xml:space="preserve"> </w:t>
      </w:r>
      <w:r>
        <w:rPr>
          <w:lang w:val="sr-Latn-CS"/>
        </w:rPr>
        <w:t xml:space="preserve"> </w:t>
      </w:r>
      <w:r w:rsidRPr="00362FC2">
        <w:rPr>
          <w:lang w:val="sr-Latn-CS"/>
        </w:rPr>
        <w:t xml:space="preserve">Prikazuje se obavestenje korisniku </w:t>
      </w:r>
    </w:p>
    <w:p w14:paraId="12AF3D65" w14:textId="77777777" w:rsidR="005D33DD" w:rsidRPr="007E0B43" w:rsidRDefault="005D33DD" w:rsidP="005D33D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1C238E0C" w14:textId="1D5D7F5D" w:rsidR="0092008A" w:rsidRDefault="005D33DD" w:rsidP="00362FC2">
      <w:pPr>
        <w:pStyle w:val="BodyText"/>
        <w:rPr>
          <w:lang w:val="sr-Latn-CS"/>
        </w:rPr>
      </w:pPr>
      <w:r>
        <w:rPr>
          <w:lang w:val="sr-Latn-CS"/>
        </w:rPr>
        <w:t xml:space="preserve">Interfejs za pregled </w:t>
      </w:r>
      <w:r w:rsidR="00362FC2">
        <w:rPr>
          <w:lang w:val="sr-Latn-CS"/>
        </w:rPr>
        <w:t>projekata</w:t>
      </w:r>
    </w:p>
    <w:p w14:paraId="5A77D266" w14:textId="77777777" w:rsidR="006E5E1D" w:rsidRDefault="006E5E1D" w:rsidP="006E5E1D">
      <w:pPr>
        <w:pStyle w:val="Heading1"/>
        <w:rPr>
          <w:lang w:val="sr-Latn-CS"/>
        </w:rPr>
      </w:pPr>
      <w:bookmarkStart w:id="14" w:name="_Toc163018916"/>
      <w:r>
        <w:rPr>
          <w:lang w:val="sr-Latn-CS"/>
        </w:rPr>
        <w:t>Dodatni zahtevi</w:t>
      </w:r>
      <w:bookmarkEnd w:id="14"/>
    </w:p>
    <w:p w14:paraId="41CF88D8" w14:textId="77777777" w:rsidR="00834900" w:rsidRPr="003372D3" w:rsidRDefault="00132780" w:rsidP="00834900">
      <w:pPr>
        <w:pStyle w:val="Heading2"/>
        <w:rPr>
          <w:lang w:val="sr-Latn-CS"/>
        </w:rPr>
      </w:pPr>
      <w:bookmarkStart w:id="15" w:name="_Toc163018917"/>
      <w:r>
        <w:rPr>
          <w:lang w:val="sr-Latn-CS"/>
        </w:rPr>
        <w:t>Funkcionalnost</w:t>
      </w:r>
      <w:bookmarkEnd w:id="15"/>
    </w:p>
    <w:p w14:paraId="51C18EA0" w14:textId="77777777" w:rsidR="006E5E1D" w:rsidRDefault="00132780" w:rsidP="00132780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</w:t>
      </w:r>
      <w:r w:rsidR="006E5E1D">
        <w:rPr>
          <w:lang w:val="sr-Latn-CS"/>
        </w:rPr>
        <w:t>.</w:t>
      </w:r>
    </w:p>
    <w:p w14:paraId="098966E5" w14:textId="772300DB" w:rsidR="00167FDF" w:rsidRDefault="000F1ABF" w:rsidP="00DD0501">
      <w:pPr>
        <w:pStyle w:val="BodyText"/>
        <w:rPr>
          <w:lang w:val="sr-Latn-CS"/>
        </w:rPr>
      </w:pPr>
      <w:r>
        <w:rPr>
          <w:lang w:val="sr-Latn-CS"/>
        </w:rPr>
        <w:t>TasKing</w:t>
      </w:r>
      <w:r w:rsidR="00167FDF">
        <w:rPr>
          <w:lang w:val="sr-Latn-CS"/>
        </w:rPr>
        <w:t xml:space="preserve"> </w:t>
      </w:r>
      <w:r>
        <w:rPr>
          <w:lang w:val="sr-Latn-CS"/>
        </w:rPr>
        <w:t>aplikacije</w:t>
      </w:r>
      <w:r w:rsidR="00167FDF">
        <w:rPr>
          <w:lang w:val="sr-Latn-CS"/>
        </w:rPr>
        <w:t xml:space="preserve"> </w:t>
      </w:r>
      <w:r w:rsidR="00DD0501">
        <w:rPr>
          <w:lang w:val="sr-Latn-CS"/>
        </w:rPr>
        <w:t>ne zahteva nikakve dodatne funkcionalnosti</w:t>
      </w:r>
      <w:r w:rsidR="00167FDF">
        <w:rPr>
          <w:lang w:val="sr-Latn-CS"/>
        </w:rPr>
        <w:t>.</w:t>
      </w:r>
    </w:p>
    <w:p w14:paraId="773D1FB4" w14:textId="77777777" w:rsidR="00834900" w:rsidRDefault="00834900" w:rsidP="00834900">
      <w:pPr>
        <w:pStyle w:val="Heading2"/>
        <w:rPr>
          <w:lang w:val="sr-Latn-CS"/>
        </w:rPr>
      </w:pPr>
      <w:bookmarkStart w:id="16" w:name="_Toc163018918"/>
      <w:r>
        <w:rPr>
          <w:lang w:val="sr-Latn-CS"/>
        </w:rPr>
        <w:t>Upotrebivost</w:t>
      </w:r>
      <w:bookmarkEnd w:id="16"/>
    </w:p>
    <w:p w14:paraId="7EF62549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</w:t>
      </w:r>
      <w:r w:rsidR="00E41E1D">
        <w:rPr>
          <w:lang w:val="sr-Latn-CS"/>
        </w:rPr>
        <w:t xml:space="preserve"> koji su vezani za, ili utiču na </w:t>
      </w:r>
      <w:r>
        <w:rPr>
          <w:lang w:val="sr-Latn-CS"/>
        </w:rPr>
        <w:t>upotrebivosti sistema koji se razvija.</w:t>
      </w:r>
    </w:p>
    <w:p w14:paraId="44016D1C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 w:rsidRPr="001517F6">
        <w:rPr>
          <w:b/>
          <w:bCs/>
          <w:lang w:val="sr-Latn-CS"/>
        </w:rPr>
        <w:t>Korisnički interfejs prilagođen korisniku:</w:t>
      </w:r>
    </w:p>
    <w:p w14:paraId="05C3B44D" w14:textId="1CBCC967" w:rsidR="001517F6" w:rsidRDefault="00F220C7" w:rsidP="00F220C7">
      <w:pPr>
        <w:pStyle w:val="BodyText"/>
        <w:rPr>
          <w:lang w:val="sr-Latn-CS"/>
        </w:rPr>
      </w:pPr>
      <w:r>
        <w:rPr>
          <w:lang w:val="sr-Latn-CS"/>
        </w:rPr>
        <w:t xml:space="preserve">Korisnički interfejs </w:t>
      </w:r>
      <w:r w:rsidR="000F1ABF">
        <w:rPr>
          <w:lang w:val="sr-Latn-CS"/>
        </w:rPr>
        <w:t>TasKing</w:t>
      </w:r>
      <w:r>
        <w:rPr>
          <w:lang w:val="sr-Latn-CS"/>
        </w:rPr>
        <w:t xml:space="preserve"> </w:t>
      </w:r>
      <w:r w:rsidR="000F1ABF">
        <w:rPr>
          <w:lang w:val="sr-Latn-CS"/>
        </w:rPr>
        <w:t>aplikacije</w:t>
      </w:r>
      <w:r>
        <w:rPr>
          <w:lang w:val="sr-Latn-CS"/>
        </w:rPr>
        <w:t xml:space="preserve"> će biti dizajniran tako da bude omogućeno jednostavno i intuitivno korišćenje bez potrebe za organizovanjem dodatne obuke. </w:t>
      </w:r>
    </w:p>
    <w:p w14:paraId="3FE89B61" w14:textId="77777777" w:rsidR="00834900" w:rsidRPr="003372D3" w:rsidRDefault="00834900" w:rsidP="00834900">
      <w:pPr>
        <w:pStyle w:val="Heading2"/>
        <w:rPr>
          <w:lang w:val="sr-Latn-CS"/>
        </w:rPr>
      </w:pPr>
      <w:bookmarkStart w:id="17" w:name="_Toc163018919"/>
      <w:r>
        <w:rPr>
          <w:lang w:val="sr-Latn-CS"/>
        </w:rPr>
        <w:t>Pouzdanost</w:t>
      </w:r>
      <w:bookmarkEnd w:id="17"/>
    </w:p>
    <w:p w14:paraId="599DB4EC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1232B607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</w:t>
      </w:r>
      <w:r w:rsidRPr="001517F6">
        <w:rPr>
          <w:b/>
          <w:bCs/>
          <w:lang w:val="sr-Latn-CS"/>
        </w:rPr>
        <w:t>:</w:t>
      </w:r>
    </w:p>
    <w:p w14:paraId="3E7DDA6C" w14:textId="735C4BD0" w:rsidR="001517F6" w:rsidRDefault="000F1ABF" w:rsidP="00456A20">
      <w:pPr>
        <w:pStyle w:val="BodyText"/>
        <w:rPr>
          <w:lang w:val="sr-Latn-CS"/>
        </w:rPr>
      </w:pPr>
      <w:r>
        <w:rPr>
          <w:lang w:val="sr-Latn-CS"/>
        </w:rPr>
        <w:t>TasKing</w:t>
      </w:r>
      <w:r w:rsidR="00456A20">
        <w:rPr>
          <w:lang w:val="sr-Latn-CS"/>
        </w:rPr>
        <w:t xml:space="preserve"> </w:t>
      </w:r>
      <w:r>
        <w:rPr>
          <w:lang w:val="sr-Latn-CS"/>
        </w:rPr>
        <w:t>aplikacija</w:t>
      </w:r>
      <w:r w:rsidR="00456A20">
        <w:rPr>
          <w:lang w:val="sr-Latn-CS"/>
        </w:rPr>
        <w:t xml:space="preserve"> će biti dostupn</w:t>
      </w:r>
      <w:r>
        <w:rPr>
          <w:lang w:val="sr-Latn-CS"/>
        </w:rPr>
        <w:t>a</w:t>
      </w:r>
      <w:r w:rsidR="00456A20">
        <w:rPr>
          <w:lang w:val="sr-Latn-CS"/>
        </w:rPr>
        <w:t xml:space="preserve"> 24 časa dnevno, 7 dana u nedelji. Vreme kada </w:t>
      </w:r>
      <w:r>
        <w:rPr>
          <w:lang w:val="sr-Latn-CS"/>
        </w:rPr>
        <w:t>aplikcija</w:t>
      </w:r>
      <w:r w:rsidR="00456A20">
        <w:rPr>
          <w:lang w:val="sr-Latn-CS"/>
        </w:rPr>
        <w:t xml:space="preserve"> nije dostup</w:t>
      </w:r>
      <w:r>
        <w:rPr>
          <w:lang w:val="sr-Latn-CS"/>
        </w:rPr>
        <w:t xml:space="preserve">na </w:t>
      </w:r>
      <w:r w:rsidR="00456A20">
        <w:rPr>
          <w:lang w:val="sr-Latn-CS"/>
        </w:rPr>
        <w:t xml:space="preserve">ne sme da pređe </w:t>
      </w:r>
      <w:r>
        <w:rPr>
          <w:lang w:val="sr-Latn-CS"/>
        </w:rPr>
        <w:t>5</w:t>
      </w:r>
      <w:r w:rsidR="00456A20">
        <w:rPr>
          <w:lang w:val="sr-Latn-CS"/>
        </w:rPr>
        <w:t>%.</w:t>
      </w:r>
    </w:p>
    <w:p w14:paraId="7D313DB1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 vreme između otkaza</w:t>
      </w:r>
      <w:r w:rsidRPr="001517F6">
        <w:rPr>
          <w:b/>
          <w:bCs/>
          <w:lang w:val="sr-Latn-CS"/>
        </w:rPr>
        <w:t>:</w:t>
      </w:r>
    </w:p>
    <w:p w14:paraId="6518B50C" w14:textId="3398FC85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 xml:space="preserve">Srednje vreme između dva sukcesivna otkaza ne sme da padne ispod </w:t>
      </w:r>
      <w:r w:rsidR="000F1ABF">
        <w:rPr>
          <w:lang w:val="sr-Latn-CS"/>
        </w:rPr>
        <w:t>5</w:t>
      </w:r>
      <w:r>
        <w:rPr>
          <w:lang w:val="sr-Latn-CS"/>
        </w:rPr>
        <w:t>0 sati.</w:t>
      </w:r>
    </w:p>
    <w:p w14:paraId="7FE67009" w14:textId="77777777" w:rsidR="00834900" w:rsidRPr="003372D3" w:rsidRDefault="00834900" w:rsidP="00834900">
      <w:pPr>
        <w:pStyle w:val="Heading2"/>
        <w:rPr>
          <w:lang w:val="sr-Latn-CS"/>
        </w:rPr>
      </w:pPr>
      <w:bookmarkStart w:id="18" w:name="_Toc163018920"/>
      <w:r>
        <w:rPr>
          <w:lang w:val="sr-Latn-CS"/>
        </w:rPr>
        <w:lastRenderedPageBreak/>
        <w:t>Performanse</w:t>
      </w:r>
      <w:bookmarkEnd w:id="18"/>
    </w:p>
    <w:p w14:paraId="466511F0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2E6E0A04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</w:t>
      </w:r>
      <w:r w:rsidRPr="001517F6">
        <w:rPr>
          <w:b/>
          <w:bCs/>
          <w:lang w:val="sr-Latn-CS"/>
        </w:rPr>
        <w:t>:</w:t>
      </w:r>
    </w:p>
    <w:p w14:paraId="4E830F86" w14:textId="4C4FCF39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 xml:space="preserve">Sistem će da podrži do </w:t>
      </w:r>
      <w:r w:rsidR="00362FC2">
        <w:rPr>
          <w:lang w:val="sr-Latn-CS"/>
        </w:rPr>
        <w:t xml:space="preserve">25000 </w:t>
      </w:r>
      <w:r>
        <w:rPr>
          <w:lang w:val="sr-Latn-CS"/>
        </w:rPr>
        <w:t>simultanih pristupa korisnika</w:t>
      </w:r>
      <w:r w:rsidR="00206198">
        <w:rPr>
          <w:lang w:val="sr-Latn-CS"/>
        </w:rPr>
        <w:t xml:space="preserve"> portalu</w:t>
      </w:r>
      <w:r>
        <w:rPr>
          <w:lang w:val="sr-Latn-CS"/>
        </w:rPr>
        <w:t>.</w:t>
      </w:r>
      <w:r w:rsidR="00F220C7">
        <w:rPr>
          <w:lang w:val="sr-Latn-CS"/>
        </w:rPr>
        <w:t xml:space="preserve"> </w:t>
      </w:r>
    </w:p>
    <w:p w14:paraId="14F759E1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Vreme odziva </w:t>
      </w:r>
      <w:r w:rsidR="00456A20">
        <w:rPr>
          <w:b/>
          <w:bCs/>
          <w:lang w:val="sr-Latn-CS"/>
        </w:rPr>
        <w:t xml:space="preserve">za pristup </w:t>
      </w:r>
      <w:r>
        <w:rPr>
          <w:b/>
          <w:bCs/>
          <w:lang w:val="sr-Latn-CS"/>
        </w:rPr>
        <w:t>baz</w:t>
      </w:r>
      <w:r w:rsidR="00456A20">
        <w:rPr>
          <w:b/>
          <w:bCs/>
          <w:lang w:val="sr-Latn-CS"/>
        </w:rPr>
        <w:t>i</w:t>
      </w:r>
      <w:r>
        <w:rPr>
          <w:b/>
          <w:bCs/>
          <w:lang w:val="sr-Latn-CS"/>
        </w:rPr>
        <w:t xml:space="preserve"> podataka</w:t>
      </w:r>
      <w:r w:rsidRPr="001517F6">
        <w:rPr>
          <w:b/>
          <w:bCs/>
          <w:lang w:val="sr-Latn-CS"/>
        </w:rPr>
        <w:t>:</w:t>
      </w:r>
    </w:p>
    <w:p w14:paraId="703FCA2D" w14:textId="6F1634D6" w:rsidR="001517F6" w:rsidRDefault="00677488" w:rsidP="00677488">
      <w:pPr>
        <w:pStyle w:val="BodyText"/>
        <w:rPr>
          <w:lang w:val="sr-Latn-CS"/>
        </w:rPr>
      </w:pPr>
      <w:r>
        <w:rPr>
          <w:lang w:val="sr-Latn-CS"/>
        </w:rPr>
        <w:t xml:space="preserve">Vreme potrebno za pristupanje bazi podataka u cilju izvršenje nekog upita ne sme da veće od </w:t>
      </w:r>
      <w:r w:rsidR="000F1ABF">
        <w:rPr>
          <w:lang w:val="sr-Latn-CS"/>
        </w:rPr>
        <w:t>3</w:t>
      </w:r>
      <w:r>
        <w:rPr>
          <w:lang w:val="sr-Latn-CS"/>
        </w:rPr>
        <w:t xml:space="preserve"> sekundi.</w:t>
      </w:r>
    </w:p>
    <w:p w14:paraId="5A3C1E73" w14:textId="77777777" w:rsidR="00834900" w:rsidRPr="003372D3" w:rsidRDefault="00E41E1D" w:rsidP="00E41E1D">
      <w:pPr>
        <w:pStyle w:val="Heading2"/>
        <w:rPr>
          <w:lang w:val="sr-Latn-CS"/>
        </w:rPr>
      </w:pPr>
      <w:bookmarkStart w:id="19" w:name="_Toc163018921"/>
      <w:r>
        <w:rPr>
          <w:lang w:val="sr-Latn-CS"/>
        </w:rPr>
        <w:t>Podrška i održavanje</w:t>
      </w:r>
      <w:bookmarkEnd w:id="19"/>
    </w:p>
    <w:p w14:paraId="4F691697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</w:t>
      </w:r>
      <w:r w:rsidRPr="00E41E1D">
        <w:rPr>
          <w:lang w:val="sr-Latn-CS"/>
        </w:rPr>
        <w:t>.</w:t>
      </w:r>
    </w:p>
    <w:p w14:paraId="0D947F84" w14:textId="63F58131" w:rsidR="00114E2C" w:rsidRDefault="000F1ABF" w:rsidP="00114E2C">
      <w:pPr>
        <w:pStyle w:val="BodyText"/>
        <w:rPr>
          <w:lang w:val="sr-Latn-CS"/>
        </w:rPr>
      </w:pPr>
      <w:r>
        <w:rPr>
          <w:lang w:val="sr-Latn-CS"/>
        </w:rPr>
        <w:t>TasKing</w:t>
      </w:r>
      <w:r w:rsidR="00114E2C">
        <w:rPr>
          <w:lang w:val="sr-Latn-CS"/>
        </w:rPr>
        <w:t xml:space="preserve"> </w:t>
      </w:r>
      <w:r>
        <w:rPr>
          <w:lang w:val="sr-Latn-CS"/>
        </w:rPr>
        <w:t>aplikacija</w:t>
      </w:r>
      <w:r w:rsidR="00114E2C">
        <w:rPr>
          <w:lang w:val="sr-Latn-CS"/>
        </w:rPr>
        <w:t xml:space="preserve"> ne zahteva posebnu podršku i održavanje.</w:t>
      </w:r>
    </w:p>
    <w:p w14:paraId="14ECAA92" w14:textId="77777777" w:rsidR="00834900" w:rsidRPr="003372D3" w:rsidRDefault="00834900" w:rsidP="00E41E1D">
      <w:pPr>
        <w:pStyle w:val="Heading2"/>
        <w:rPr>
          <w:lang w:val="sr-Latn-CS"/>
        </w:rPr>
      </w:pPr>
      <w:bookmarkStart w:id="20" w:name="_Toc163018922"/>
      <w:r>
        <w:rPr>
          <w:lang w:val="sr-Latn-CS"/>
        </w:rPr>
        <w:t>Ograničenja</w:t>
      </w:r>
      <w:bookmarkEnd w:id="20"/>
    </w:p>
    <w:p w14:paraId="56585EAE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</w:t>
      </w:r>
      <w:r w:rsidRPr="00E41E1D">
        <w:rPr>
          <w:lang w:val="sr-Latn-CS"/>
        </w:rPr>
        <w:t>.</w:t>
      </w:r>
    </w:p>
    <w:p w14:paraId="17352988" w14:textId="77777777" w:rsidR="00456A20" w:rsidRPr="001517F6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Hardverska platforma</w:t>
      </w:r>
      <w:r w:rsidR="00456A20" w:rsidRPr="001517F6">
        <w:rPr>
          <w:b/>
          <w:bCs/>
          <w:lang w:val="sr-Latn-CS"/>
        </w:rPr>
        <w:t>:</w:t>
      </w:r>
    </w:p>
    <w:p w14:paraId="6D870498" w14:textId="053E4A5E" w:rsidR="00A8646C" w:rsidRPr="00A8646C" w:rsidRDefault="00A8646C" w:rsidP="000F1ABF">
      <w:pPr>
        <w:pStyle w:val="BodyText"/>
        <w:rPr>
          <w:lang w:val="sr-Latn-CS"/>
        </w:rPr>
      </w:pPr>
      <w:r>
        <w:rPr>
          <w:lang w:val="sr-Latn-CS"/>
        </w:rPr>
        <w:t xml:space="preserve">Klijentski deo sistema treba da ima mogućnost izvršavanja na bilo kom PC računaru </w:t>
      </w:r>
      <w:r w:rsidR="000F1ABF">
        <w:rPr>
          <w:lang w:val="sr-Latn-CS"/>
        </w:rPr>
        <w:t xml:space="preserve">sa 2GB RAM memorije </w:t>
      </w:r>
    </w:p>
    <w:p w14:paraId="6FC83247" w14:textId="4DEBCA75" w:rsidR="00456A20" w:rsidRP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 xml:space="preserve">Serverski deo sistema će raditi na PC računaru sa procesorom </w:t>
      </w:r>
      <w:r w:rsidR="000F1ABF">
        <w:rPr>
          <w:lang w:val="sr-Latn-CS"/>
        </w:rPr>
        <w:t xml:space="preserve">Ryzen 5 3600 </w:t>
      </w:r>
      <w:r>
        <w:rPr>
          <w:lang w:val="sr-Latn-CS"/>
        </w:rPr>
        <w:t xml:space="preserve"> i </w:t>
      </w:r>
      <w:r w:rsidR="000F1ABF">
        <w:rPr>
          <w:lang w:val="sr-Latn-CS"/>
        </w:rPr>
        <w:t>16</w:t>
      </w:r>
      <w:r>
        <w:rPr>
          <w:lang w:val="sr-Latn-CS"/>
        </w:rPr>
        <w:t>GB RAM memorije.</w:t>
      </w:r>
    </w:p>
    <w:p w14:paraId="6E3DBFC2" w14:textId="77777777" w:rsidR="00456A20" w:rsidRPr="001517F6" w:rsidRDefault="00456A20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</w:t>
      </w:r>
      <w:r w:rsidRPr="001517F6">
        <w:rPr>
          <w:b/>
          <w:bCs/>
          <w:lang w:val="sr-Latn-CS"/>
        </w:rPr>
        <w:t>:</w:t>
      </w:r>
    </w:p>
    <w:p w14:paraId="51F259F4" w14:textId="41B7B19E" w:rsidR="00834900" w:rsidRPr="00397DD2" w:rsidRDefault="001C5F47" w:rsidP="00C64574">
      <w:pPr>
        <w:pStyle w:val="BodyText"/>
        <w:rPr>
          <w:lang w:val="sr-Latn-CS"/>
        </w:rPr>
      </w:pPr>
      <w:r>
        <w:rPr>
          <w:lang w:val="sr-Latn-CS"/>
        </w:rPr>
        <w:t xml:space="preserve">Klijentski deo </w:t>
      </w:r>
      <w:r w:rsidR="000F1ABF">
        <w:rPr>
          <w:lang w:val="sr-Latn-CS"/>
        </w:rPr>
        <w:t>TasKing</w:t>
      </w:r>
      <w:r>
        <w:rPr>
          <w:lang w:val="sr-Latn-CS"/>
        </w:rPr>
        <w:t xml:space="preserve"> </w:t>
      </w:r>
      <w:r w:rsidR="000F1ABF">
        <w:rPr>
          <w:lang w:val="sr-Latn-CS"/>
        </w:rPr>
        <w:t>aplikacije</w:t>
      </w:r>
      <w:r>
        <w:rPr>
          <w:lang w:val="sr-Latn-CS"/>
        </w:rPr>
        <w:t xml:space="preserve"> će biti optimizovan za sledeće Web čitače</w:t>
      </w:r>
      <w:r w:rsidR="000F1ABF">
        <w:rPr>
          <w:lang w:val="sr-Latn-CS"/>
        </w:rPr>
        <w:t>:</w:t>
      </w:r>
      <w:r>
        <w:rPr>
          <w:lang w:val="sr-Latn-CS"/>
        </w:rPr>
        <w:t xml:space="preserve"> Opera</w:t>
      </w:r>
      <w:r w:rsidR="000F1ABF">
        <w:rPr>
          <w:lang w:val="sr-Latn-CS"/>
        </w:rPr>
        <w:t>.</w:t>
      </w:r>
      <w:r>
        <w:rPr>
          <w:lang w:val="sr-Latn-CS"/>
        </w:rPr>
        <w:t xml:space="preserve"> Firefox</w:t>
      </w:r>
      <w:r w:rsidR="00167FDF">
        <w:rPr>
          <w:lang w:val="sr-Latn-CS"/>
        </w:rPr>
        <w:t xml:space="preserve"> (Mozilla)</w:t>
      </w:r>
      <w:r w:rsidR="000F1ABF">
        <w:rPr>
          <w:lang w:val="sr-Latn-CS"/>
        </w:rPr>
        <w:t xml:space="preserve"> ,Chrome ,Edge </w:t>
      </w:r>
    </w:p>
    <w:sectPr w:rsidR="00834900" w:rsidRPr="00397DD2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57CC9E" w14:textId="77777777" w:rsidR="003650C0" w:rsidRDefault="003650C0">
      <w:r>
        <w:separator/>
      </w:r>
    </w:p>
  </w:endnote>
  <w:endnote w:type="continuationSeparator" w:id="0">
    <w:p w14:paraId="58D9B065" w14:textId="77777777" w:rsidR="003650C0" w:rsidRDefault="0036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4E9D5" w14:textId="77777777" w:rsidR="0069530A" w:rsidRDefault="006953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6B680C" w14:textId="77777777" w:rsidR="0069530A" w:rsidRDefault="00695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69530A" w:rsidRPr="003372D3" w14:paraId="4E1ADF04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7050B5AC" w14:textId="77777777" w:rsidR="0069530A" w:rsidRPr="003372D3" w:rsidRDefault="0069530A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635673C1" w14:textId="200F5EC7" w:rsidR="0069530A" w:rsidRPr="003372D3" w:rsidRDefault="0069530A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>
            <w:rPr>
              <w:lang w:val="sr-Latn-CS"/>
            </w:rPr>
            <w:t>Stump</w:t>
          </w:r>
          <w:r w:rsidRPr="003372D3">
            <w:rPr>
              <w:lang w:val="sr-Latn-CS"/>
            </w:rPr>
            <w:t>, 20</w:t>
          </w:r>
          <w:r>
            <w:rPr>
              <w:lang w:val="sr-Latn-CS"/>
            </w:rPr>
            <w:t>22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06A39F17" w14:textId="77777777" w:rsidR="0069530A" w:rsidRPr="003372D3" w:rsidRDefault="0069530A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77EA75FD" w14:textId="77777777" w:rsidR="0069530A" w:rsidRPr="003372D3" w:rsidRDefault="0069530A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3651B" w14:textId="77777777" w:rsidR="0069530A" w:rsidRDefault="00695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27BED3" w14:textId="77777777" w:rsidR="003650C0" w:rsidRDefault="003650C0">
      <w:r>
        <w:separator/>
      </w:r>
    </w:p>
  </w:footnote>
  <w:footnote w:type="continuationSeparator" w:id="0">
    <w:p w14:paraId="7E440872" w14:textId="77777777" w:rsidR="003650C0" w:rsidRDefault="00365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EAC3" w14:textId="77777777" w:rsidR="0069530A" w:rsidRDefault="0069530A">
    <w:pPr>
      <w:rPr>
        <w:sz w:val="24"/>
      </w:rPr>
    </w:pPr>
  </w:p>
  <w:p w14:paraId="19B2EE9E" w14:textId="77777777" w:rsidR="0069530A" w:rsidRDefault="0069530A">
    <w:pPr>
      <w:pBdr>
        <w:top w:val="single" w:sz="6" w:space="1" w:color="auto"/>
      </w:pBdr>
      <w:rPr>
        <w:sz w:val="24"/>
      </w:rPr>
    </w:pPr>
  </w:p>
  <w:p w14:paraId="0078EA96" w14:textId="01E6CFCF" w:rsidR="0069530A" w:rsidRDefault="0069530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Stump</w:t>
    </w:r>
  </w:p>
  <w:p w14:paraId="39CC1F09" w14:textId="77777777" w:rsidR="0069530A" w:rsidRDefault="0069530A">
    <w:pPr>
      <w:pBdr>
        <w:bottom w:val="single" w:sz="6" w:space="1" w:color="auto"/>
      </w:pBdr>
      <w:jc w:val="right"/>
      <w:rPr>
        <w:sz w:val="24"/>
      </w:rPr>
    </w:pPr>
  </w:p>
  <w:p w14:paraId="66CF6BFE" w14:textId="77777777" w:rsidR="0069530A" w:rsidRDefault="00695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9530A" w:rsidRPr="003372D3" w14:paraId="528A28B7" w14:textId="77777777">
      <w:tc>
        <w:tcPr>
          <w:tcW w:w="6379" w:type="dxa"/>
        </w:tcPr>
        <w:p w14:paraId="11644C04" w14:textId="60E60925" w:rsidR="0069530A" w:rsidRPr="003372D3" w:rsidRDefault="0069530A">
          <w:pPr>
            <w:rPr>
              <w:lang w:val="sr-Latn-CS"/>
            </w:rPr>
          </w:pPr>
          <w:r>
            <w:rPr>
              <w:lang w:val="sr-Latn-CS"/>
            </w:rPr>
            <w:t>TasKing</w:t>
          </w:r>
        </w:p>
      </w:tc>
      <w:tc>
        <w:tcPr>
          <w:tcW w:w="3179" w:type="dxa"/>
        </w:tcPr>
        <w:p w14:paraId="4FC4F8D0" w14:textId="77777777" w:rsidR="0069530A" w:rsidRPr="003372D3" w:rsidRDefault="0069530A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69530A" w:rsidRPr="003372D3" w14:paraId="5BC0953A" w14:textId="77777777">
      <w:tc>
        <w:tcPr>
          <w:tcW w:w="6379" w:type="dxa"/>
        </w:tcPr>
        <w:p w14:paraId="1948D690" w14:textId="77777777" w:rsidR="0069530A" w:rsidRPr="003372D3" w:rsidRDefault="0069530A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1A5C233D" w14:textId="6BA465E2" w:rsidR="0069530A" w:rsidRPr="003372D3" w:rsidRDefault="0069530A">
          <w:pPr>
            <w:rPr>
              <w:lang w:val="sr-Latn-CS"/>
            </w:rPr>
          </w:pPr>
          <w:r>
            <w:rPr>
              <w:lang w:val="sr-Latn-CS"/>
            </w:rPr>
            <w:t xml:space="preserve">  Datum:  14</w:t>
          </w:r>
          <w:r w:rsidRPr="003372D3">
            <w:rPr>
              <w:lang w:val="sr-Latn-CS"/>
            </w:rPr>
            <w:t>.0</w:t>
          </w:r>
          <w:r>
            <w:rPr>
              <w:lang w:val="sr-Latn-CS"/>
            </w:rPr>
            <w:t>4</w:t>
          </w:r>
          <w:r w:rsidRPr="003372D3">
            <w:rPr>
              <w:lang w:val="sr-Latn-CS"/>
            </w:rPr>
            <w:t>.</w:t>
          </w:r>
          <w:r>
            <w:rPr>
              <w:lang w:val="sr-Latn-CS"/>
            </w:rPr>
            <w:t>2022</w:t>
          </w:r>
          <w:r w:rsidRPr="003372D3">
            <w:rPr>
              <w:lang w:val="sr-Latn-CS"/>
            </w:rPr>
            <w:t>. god.</w:t>
          </w:r>
        </w:p>
      </w:tc>
    </w:tr>
    <w:tr w:rsidR="0069530A" w:rsidRPr="003372D3" w14:paraId="0C24483C" w14:textId="77777777">
      <w:tc>
        <w:tcPr>
          <w:tcW w:w="9558" w:type="dxa"/>
          <w:gridSpan w:val="2"/>
        </w:tcPr>
        <w:p w14:paraId="0629C983" w14:textId="3341AE7F" w:rsidR="0069530A" w:rsidRPr="003372D3" w:rsidRDefault="0069530A">
          <w:pPr>
            <w:rPr>
              <w:lang w:val="sr-Latn-CS"/>
            </w:rPr>
          </w:pPr>
          <w:r w:rsidRPr="003372D3">
            <w:rPr>
              <w:lang w:val="sr-Latn-CS"/>
            </w:rPr>
            <w:t>SWE-</w:t>
          </w:r>
          <w:r>
            <w:rPr>
              <w:lang w:val="sr-Latn-CS"/>
            </w:rPr>
            <w:t>TasKing</w:t>
          </w:r>
          <w:r w:rsidRPr="003372D3">
            <w:rPr>
              <w:lang w:val="sr-Latn-CS"/>
            </w:rPr>
            <w:t>-0</w:t>
          </w:r>
          <w:r>
            <w:rPr>
              <w:lang w:val="sr-Latn-CS"/>
            </w:rPr>
            <w:t>4</w:t>
          </w:r>
        </w:p>
      </w:tc>
    </w:tr>
  </w:tbl>
  <w:p w14:paraId="66F3EEA0" w14:textId="77777777" w:rsidR="0069530A" w:rsidRPr="003372D3" w:rsidRDefault="0069530A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C255A" w14:textId="77777777" w:rsidR="0069530A" w:rsidRDefault="00695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C206812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11040E3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687794A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7D85DF4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F45F0F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0FD3F45"/>
    <w:multiLevelType w:val="hybridMultilevel"/>
    <w:tmpl w:val="E214D7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462D9B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5FC6196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AF8239F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40D44CC5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96C0508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512D7C1F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55AE463E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CD408F0"/>
    <w:multiLevelType w:val="hybridMultilevel"/>
    <w:tmpl w:val="0AC22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2B0FBF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5" w15:restartNumberingAfterBreak="0">
    <w:nsid w:val="70FC36CF"/>
    <w:multiLevelType w:val="hybridMultilevel"/>
    <w:tmpl w:val="A6D023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2562565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38" w15:restartNumberingAfterBreak="0">
    <w:nsid w:val="7CED6518"/>
    <w:multiLevelType w:val="hybridMultilevel"/>
    <w:tmpl w:val="46CC9686"/>
    <w:lvl w:ilvl="0" w:tplc="0409000F">
      <w:start w:val="1"/>
      <w:numFmt w:val="decimal"/>
      <w:lvlText w:val="%1."/>
      <w:lvlJc w:val="left"/>
      <w:pPr>
        <w:ind w:left="1544" w:hanging="360"/>
      </w:pPr>
    </w:lvl>
    <w:lvl w:ilvl="1" w:tplc="04090019" w:tentative="1">
      <w:start w:val="1"/>
      <w:numFmt w:val="lowerLetter"/>
      <w:lvlText w:val="%2."/>
      <w:lvlJc w:val="left"/>
      <w:pPr>
        <w:ind w:left="2264" w:hanging="360"/>
      </w:pPr>
    </w:lvl>
    <w:lvl w:ilvl="2" w:tplc="0409001B" w:tentative="1">
      <w:start w:val="1"/>
      <w:numFmt w:val="lowerRoman"/>
      <w:lvlText w:val="%3."/>
      <w:lvlJc w:val="right"/>
      <w:pPr>
        <w:ind w:left="2984" w:hanging="180"/>
      </w:pPr>
    </w:lvl>
    <w:lvl w:ilvl="3" w:tplc="0409000F" w:tentative="1">
      <w:start w:val="1"/>
      <w:numFmt w:val="decimal"/>
      <w:lvlText w:val="%4."/>
      <w:lvlJc w:val="left"/>
      <w:pPr>
        <w:ind w:left="3704" w:hanging="360"/>
      </w:pPr>
    </w:lvl>
    <w:lvl w:ilvl="4" w:tplc="04090019" w:tentative="1">
      <w:start w:val="1"/>
      <w:numFmt w:val="lowerLetter"/>
      <w:lvlText w:val="%5."/>
      <w:lvlJc w:val="left"/>
      <w:pPr>
        <w:ind w:left="4424" w:hanging="360"/>
      </w:pPr>
    </w:lvl>
    <w:lvl w:ilvl="5" w:tplc="0409001B" w:tentative="1">
      <w:start w:val="1"/>
      <w:numFmt w:val="lowerRoman"/>
      <w:lvlText w:val="%6."/>
      <w:lvlJc w:val="right"/>
      <w:pPr>
        <w:ind w:left="5144" w:hanging="180"/>
      </w:pPr>
    </w:lvl>
    <w:lvl w:ilvl="6" w:tplc="0409000F" w:tentative="1">
      <w:start w:val="1"/>
      <w:numFmt w:val="decimal"/>
      <w:lvlText w:val="%7."/>
      <w:lvlJc w:val="left"/>
      <w:pPr>
        <w:ind w:left="5864" w:hanging="360"/>
      </w:pPr>
    </w:lvl>
    <w:lvl w:ilvl="7" w:tplc="04090019" w:tentative="1">
      <w:start w:val="1"/>
      <w:numFmt w:val="lowerLetter"/>
      <w:lvlText w:val="%8."/>
      <w:lvlJc w:val="left"/>
      <w:pPr>
        <w:ind w:left="6584" w:hanging="360"/>
      </w:pPr>
    </w:lvl>
    <w:lvl w:ilvl="8" w:tplc="0409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39" w15:restartNumberingAfterBreak="0">
    <w:nsid w:val="7D8D4E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7"/>
  </w:num>
  <w:num w:numId="2">
    <w:abstractNumId w:val="34"/>
  </w:num>
  <w:num w:numId="3">
    <w:abstractNumId w:val="4"/>
  </w:num>
  <w:num w:numId="4">
    <w:abstractNumId w:val="19"/>
  </w:num>
  <w:num w:numId="5">
    <w:abstractNumId w:val="24"/>
  </w:num>
  <w:num w:numId="6">
    <w:abstractNumId w:val="6"/>
  </w:num>
  <w:num w:numId="7">
    <w:abstractNumId w:val="18"/>
  </w:num>
  <w:num w:numId="8">
    <w:abstractNumId w:val="22"/>
  </w:num>
  <w:num w:numId="9">
    <w:abstractNumId w:val="27"/>
  </w:num>
  <w:num w:numId="10">
    <w:abstractNumId w:val="16"/>
  </w:num>
  <w:num w:numId="11">
    <w:abstractNumId w:val="0"/>
  </w:num>
  <w:num w:numId="12">
    <w:abstractNumId w:val="9"/>
  </w:num>
  <w:num w:numId="13">
    <w:abstractNumId w:val="30"/>
  </w:num>
  <w:num w:numId="14">
    <w:abstractNumId w:val="1"/>
  </w:num>
  <w:num w:numId="15">
    <w:abstractNumId w:val="33"/>
  </w:num>
  <w:num w:numId="16">
    <w:abstractNumId w:val="29"/>
  </w:num>
  <w:num w:numId="17">
    <w:abstractNumId w:val="21"/>
  </w:num>
  <w:num w:numId="18">
    <w:abstractNumId w:val="2"/>
  </w:num>
  <w:num w:numId="19">
    <w:abstractNumId w:val="14"/>
  </w:num>
  <w:num w:numId="20">
    <w:abstractNumId w:val="17"/>
  </w:num>
  <w:num w:numId="21">
    <w:abstractNumId w:val="25"/>
  </w:num>
  <w:num w:numId="22">
    <w:abstractNumId w:val="39"/>
  </w:num>
  <w:num w:numId="23">
    <w:abstractNumId w:val="11"/>
  </w:num>
  <w:num w:numId="24">
    <w:abstractNumId w:val="31"/>
  </w:num>
  <w:num w:numId="25">
    <w:abstractNumId w:val="5"/>
  </w:num>
  <w:num w:numId="26">
    <w:abstractNumId w:val="7"/>
  </w:num>
  <w:num w:numId="27">
    <w:abstractNumId w:val="10"/>
  </w:num>
  <w:num w:numId="28">
    <w:abstractNumId w:val="38"/>
  </w:num>
  <w:num w:numId="29">
    <w:abstractNumId w:val="35"/>
  </w:num>
  <w:num w:numId="30">
    <w:abstractNumId w:val="23"/>
  </w:num>
  <w:num w:numId="31">
    <w:abstractNumId w:val="28"/>
  </w:num>
  <w:num w:numId="32">
    <w:abstractNumId w:val="32"/>
  </w:num>
  <w:num w:numId="33">
    <w:abstractNumId w:val="20"/>
  </w:num>
  <w:num w:numId="34">
    <w:abstractNumId w:val="15"/>
  </w:num>
  <w:num w:numId="35">
    <w:abstractNumId w:val="36"/>
  </w:num>
  <w:num w:numId="36">
    <w:abstractNumId w:val="3"/>
  </w:num>
  <w:num w:numId="37">
    <w:abstractNumId w:val="12"/>
  </w:num>
  <w:num w:numId="38">
    <w:abstractNumId w:val="26"/>
  </w:num>
  <w:num w:numId="39">
    <w:abstractNumId w:val="8"/>
  </w:num>
  <w:num w:numId="40">
    <w:abstractNumId w:val="13"/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32F32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0F0FEE"/>
    <w:rsid w:val="000F1ABF"/>
    <w:rsid w:val="000F73B0"/>
    <w:rsid w:val="00112218"/>
    <w:rsid w:val="00114E2C"/>
    <w:rsid w:val="0013157C"/>
    <w:rsid w:val="00132780"/>
    <w:rsid w:val="00143087"/>
    <w:rsid w:val="00150CC1"/>
    <w:rsid w:val="001517F6"/>
    <w:rsid w:val="00157B5A"/>
    <w:rsid w:val="00167FDF"/>
    <w:rsid w:val="001807C8"/>
    <w:rsid w:val="00190105"/>
    <w:rsid w:val="001C5F47"/>
    <w:rsid w:val="001D0890"/>
    <w:rsid w:val="001D16F4"/>
    <w:rsid w:val="001E5849"/>
    <w:rsid w:val="001F663F"/>
    <w:rsid w:val="001F7D36"/>
    <w:rsid w:val="0020422A"/>
    <w:rsid w:val="00206198"/>
    <w:rsid w:val="00206E1F"/>
    <w:rsid w:val="00225B05"/>
    <w:rsid w:val="002334EB"/>
    <w:rsid w:val="00234684"/>
    <w:rsid w:val="00241485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D6EE0"/>
    <w:rsid w:val="002E1608"/>
    <w:rsid w:val="003356F6"/>
    <w:rsid w:val="003372D3"/>
    <w:rsid w:val="00347321"/>
    <w:rsid w:val="00362FC2"/>
    <w:rsid w:val="003650C0"/>
    <w:rsid w:val="0036696B"/>
    <w:rsid w:val="00373231"/>
    <w:rsid w:val="003820FD"/>
    <w:rsid w:val="003860D3"/>
    <w:rsid w:val="0039103B"/>
    <w:rsid w:val="00392827"/>
    <w:rsid w:val="00393DE2"/>
    <w:rsid w:val="00397243"/>
    <w:rsid w:val="00397DD2"/>
    <w:rsid w:val="003A60C6"/>
    <w:rsid w:val="003B1702"/>
    <w:rsid w:val="003D60F1"/>
    <w:rsid w:val="003E3198"/>
    <w:rsid w:val="00407EF3"/>
    <w:rsid w:val="00410F5F"/>
    <w:rsid w:val="00445A8C"/>
    <w:rsid w:val="004526F1"/>
    <w:rsid w:val="00456A20"/>
    <w:rsid w:val="00460783"/>
    <w:rsid w:val="00473B3E"/>
    <w:rsid w:val="004831AE"/>
    <w:rsid w:val="00491CC1"/>
    <w:rsid w:val="004E0725"/>
    <w:rsid w:val="004E4574"/>
    <w:rsid w:val="004E5703"/>
    <w:rsid w:val="004E6C9A"/>
    <w:rsid w:val="004F28BF"/>
    <w:rsid w:val="00500DA2"/>
    <w:rsid w:val="00526BBC"/>
    <w:rsid w:val="005613E4"/>
    <w:rsid w:val="00562041"/>
    <w:rsid w:val="00571FC4"/>
    <w:rsid w:val="005A2CA8"/>
    <w:rsid w:val="005A3F8C"/>
    <w:rsid w:val="005B4961"/>
    <w:rsid w:val="005C333A"/>
    <w:rsid w:val="005D021A"/>
    <w:rsid w:val="005D33DD"/>
    <w:rsid w:val="005D4262"/>
    <w:rsid w:val="005E1391"/>
    <w:rsid w:val="006039E0"/>
    <w:rsid w:val="00631C6F"/>
    <w:rsid w:val="0063291D"/>
    <w:rsid w:val="0063574A"/>
    <w:rsid w:val="00660B84"/>
    <w:rsid w:val="00662CF6"/>
    <w:rsid w:val="00677488"/>
    <w:rsid w:val="00686570"/>
    <w:rsid w:val="0069445A"/>
    <w:rsid w:val="0069530A"/>
    <w:rsid w:val="006C2F57"/>
    <w:rsid w:val="006D2FE2"/>
    <w:rsid w:val="006D78B4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A7AA7"/>
    <w:rsid w:val="008C3395"/>
    <w:rsid w:val="008D40CE"/>
    <w:rsid w:val="009029D5"/>
    <w:rsid w:val="0090327F"/>
    <w:rsid w:val="009075F6"/>
    <w:rsid w:val="00910398"/>
    <w:rsid w:val="0092008A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33EBB"/>
    <w:rsid w:val="00A543B9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57C36"/>
    <w:rsid w:val="00D62AEA"/>
    <w:rsid w:val="00D67D2B"/>
    <w:rsid w:val="00D7252F"/>
    <w:rsid w:val="00D77D96"/>
    <w:rsid w:val="00DD0501"/>
    <w:rsid w:val="00DD3B0F"/>
    <w:rsid w:val="00DD4C2E"/>
    <w:rsid w:val="00DE3C0B"/>
    <w:rsid w:val="00DE518F"/>
    <w:rsid w:val="00E01AFB"/>
    <w:rsid w:val="00E03CFB"/>
    <w:rsid w:val="00E061BD"/>
    <w:rsid w:val="00E15A22"/>
    <w:rsid w:val="00E177E4"/>
    <w:rsid w:val="00E22C0E"/>
    <w:rsid w:val="00E23D94"/>
    <w:rsid w:val="00E41E1D"/>
    <w:rsid w:val="00E5055D"/>
    <w:rsid w:val="00E55045"/>
    <w:rsid w:val="00E604E6"/>
    <w:rsid w:val="00E934AD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8455A"/>
    <w:rsid w:val="00F93061"/>
    <w:rsid w:val="00FA57D9"/>
    <w:rsid w:val="00FC72D1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D9D9E"/>
  <w15:docId w15:val="{E26A0434-DD75-4B0E-99B3-66EEFC4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BodyTextChar">
    <w:name w:val="Body Text Char"/>
    <w:link w:val="BodyText"/>
    <w:rsid w:val="00FC72D1"/>
    <w:rPr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233</TotalTime>
  <Pages>18</Pages>
  <Words>2276</Words>
  <Characters>12974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Jovana Stojkovic</cp:lastModifiedBy>
  <cp:revision>12</cp:revision>
  <cp:lastPrinted>1899-12-31T23:00:00Z</cp:lastPrinted>
  <dcterms:created xsi:type="dcterms:W3CDTF">2022-04-13T20:59:00Z</dcterms:created>
  <dcterms:modified xsi:type="dcterms:W3CDTF">2022-04-14T16:38:00Z</dcterms:modified>
</cp:coreProperties>
</file>